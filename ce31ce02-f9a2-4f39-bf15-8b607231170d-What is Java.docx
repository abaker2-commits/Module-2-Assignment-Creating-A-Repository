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A5EC8" w14:textId="77777777" w:rsidR="002C79E6" w:rsidRDefault="002C79E6" w:rsidP="002C79E6"/>
    <w:p w14:paraId="37C2CE03" w14:textId="77777777" w:rsidR="002C79E6" w:rsidRDefault="002C79E6" w:rsidP="002C79E6"/>
    <w:p w14:paraId="47661B23" w14:textId="77777777" w:rsidR="002C79E6" w:rsidRDefault="002C79E6" w:rsidP="002C79E6"/>
    <w:p w14:paraId="3A0A56E4" w14:textId="0BF46DCC" w:rsidR="322A3452" w:rsidRDefault="322A3452" w:rsidP="322A3452">
      <w:pPr>
        <w:rPr>
          <w:rFonts w:ascii="Calibri" w:eastAsia="SimSun" w:hAnsi="Calibri" w:cs="Arial"/>
          <w:szCs w:val="22"/>
        </w:rPr>
      </w:pPr>
    </w:p>
    <w:p w14:paraId="03FA040B" w14:textId="77777777" w:rsidR="00B420CE" w:rsidRDefault="00B420CE" w:rsidP="00B420CE">
      <w:pPr>
        <w:ind w:firstLine="0"/>
        <w:rPr>
          <w:rFonts w:ascii="Calibri" w:eastAsia="SimSun" w:hAnsi="Calibri" w:cs="Arial"/>
          <w:szCs w:val="22"/>
        </w:rPr>
      </w:pPr>
    </w:p>
    <w:p w14:paraId="046A0353" w14:textId="6CEE1073" w:rsidR="2B46A98F" w:rsidRDefault="2B46A98F" w:rsidP="00B420CE">
      <w:pPr>
        <w:ind w:firstLine="0"/>
        <w:jc w:val="center"/>
        <w:rPr>
          <w:rFonts w:ascii="Calibri" w:eastAsia="SimSun" w:hAnsi="Calibri" w:cs="Arial"/>
          <w:b/>
          <w:bCs/>
          <w:sz w:val="28"/>
          <w:szCs w:val="28"/>
        </w:rPr>
      </w:pPr>
      <w:r w:rsidRPr="322A3452">
        <w:rPr>
          <w:rFonts w:ascii="Calibri" w:eastAsia="SimSun" w:hAnsi="Calibri" w:cs="Arial"/>
          <w:b/>
          <w:bCs/>
          <w:sz w:val="28"/>
          <w:szCs w:val="28"/>
        </w:rPr>
        <w:t>Module</w:t>
      </w:r>
      <w:r w:rsidR="00D632FF">
        <w:rPr>
          <w:rFonts w:ascii="Calibri" w:eastAsia="SimSun" w:hAnsi="Calibri" w:cs="Arial"/>
          <w:b/>
          <w:bCs/>
          <w:sz w:val="28"/>
          <w:szCs w:val="28"/>
        </w:rPr>
        <w:t xml:space="preserve"> </w:t>
      </w:r>
      <w:r w:rsidR="00CB2B40">
        <w:rPr>
          <w:rFonts w:ascii="Calibri" w:eastAsia="SimSun" w:hAnsi="Calibri" w:cs="Arial"/>
          <w:b/>
          <w:bCs/>
          <w:sz w:val="28"/>
          <w:szCs w:val="28"/>
        </w:rPr>
        <w:t>1</w:t>
      </w:r>
      <w:r w:rsidR="00D632FF">
        <w:rPr>
          <w:rFonts w:ascii="Calibri" w:eastAsia="SimSun" w:hAnsi="Calibri" w:cs="Arial"/>
          <w:b/>
          <w:bCs/>
          <w:sz w:val="28"/>
          <w:szCs w:val="28"/>
        </w:rPr>
        <w:t xml:space="preserve"> </w:t>
      </w:r>
      <w:r w:rsidRPr="322A3452">
        <w:rPr>
          <w:rFonts w:ascii="Calibri" w:eastAsia="SimSun" w:hAnsi="Calibri" w:cs="Arial"/>
          <w:b/>
          <w:bCs/>
          <w:sz w:val="28"/>
          <w:szCs w:val="28"/>
        </w:rPr>
        <w:t>Assignment</w:t>
      </w:r>
      <w:r w:rsidR="008E1B01">
        <w:rPr>
          <w:rFonts w:ascii="Calibri" w:eastAsia="SimSun" w:hAnsi="Calibri" w:cs="Arial"/>
          <w:b/>
          <w:bCs/>
          <w:sz w:val="28"/>
          <w:szCs w:val="28"/>
        </w:rPr>
        <w:t xml:space="preserve"> 1</w:t>
      </w:r>
      <w:r w:rsidR="00C14857" w:rsidRPr="322A3452">
        <w:rPr>
          <w:rFonts w:ascii="Calibri" w:eastAsia="SimSun" w:hAnsi="Calibri" w:cs="Arial"/>
          <w:b/>
          <w:bCs/>
          <w:sz w:val="28"/>
          <w:szCs w:val="28"/>
        </w:rPr>
        <w:t xml:space="preserve">: </w:t>
      </w:r>
      <w:r w:rsidR="008E1B01">
        <w:rPr>
          <w:rFonts w:ascii="Calibri" w:eastAsia="SimSun" w:hAnsi="Calibri" w:cs="Arial"/>
          <w:b/>
          <w:bCs/>
          <w:sz w:val="28"/>
          <w:szCs w:val="28"/>
        </w:rPr>
        <w:t>What is Java</w:t>
      </w:r>
    </w:p>
    <w:p w14:paraId="762D16A0" w14:textId="2A9E2152" w:rsidR="201D26C8" w:rsidRDefault="201D26C8" w:rsidP="5E910C8E">
      <w:pPr>
        <w:pStyle w:val="Subtitle"/>
        <w:rPr>
          <w:rFonts w:ascii="Arial" w:eastAsia="Arial" w:hAnsi="Arial" w:cs="Arial"/>
        </w:rPr>
      </w:pPr>
    </w:p>
    <w:p w14:paraId="3AC9E512" w14:textId="724295FB" w:rsidR="00A417C1" w:rsidRDefault="00AF46F1" w:rsidP="5E910C8E">
      <w:pPr>
        <w:pStyle w:val="Subtitle"/>
        <w:rPr>
          <w:rFonts w:ascii="Arial" w:eastAsia="Arial" w:hAnsi="Arial" w:cs="Arial"/>
        </w:rPr>
      </w:pPr>
      <w:r w:rsidRPr="5E910C8E">
        <w:rPr>
          <w:rFonts w:ascii="Arial" w:eastAsia="Arial" w:hAnsi="Arial" w:cs="Arial"/>
        </w:rPr>
        <w:t>Andrea Rose Baker</w:t>
      </w:r>
    </w:p>
    <w:p w14:paraId="6E65C16C" w14:textId="4A69B358" w:rsidR="002C79E6" w:rsidRDefault="00AF46F1" w:rsidP="5E910C8E">
      <w:pPr>
        <w:pStyle w:val="Subtitle"/>
        <w:rPr>
          <w:rFonts w:ascii="Arial" w:eastAsia="Arial" w:hAnsi="Arial" w:cs="Arial"/>
        </w:rPr>
      </w:pPr>
      <w:r w:rsidRPr="5E910C8E">
        <w:rPr>
          <w:rFonts w:ascii="Arial" w:eastAsia="Arial" w:hAnsi="Arial" w:cs="Arial"/>
        </w:rPr>
        <w:t>Indiana Tech</w:t>
      </w:r>
    </w:p>
    <w:p w14:paraId="0F7C55D7" w14:textId="77777777" w:rsidR="008E1B01" w:rsidRDefault="008E1B01" w:rsidP="73158CA1">
      <w:pPr>
        <w:pStyle w:val="Subtitle"/>
        <w:rPr>
          <w:rFonts w:ascii="Arial" w:eastAsia="Arial" w:hAnsi="Arial" w:cs="Arial"/>
        </w:rPr>
      </w:pPr>
      <w:r w:rsidRPr="008E1B01">
        <w:rPr>
          <w:rFonts w:ascii="Arial" w:eastAsia="Arial" w:hAnsi="Arial" w:cs="Arial"/>
        </w:rPr>
        <w:t>CS 3700 - Object Orientation</w:t>
      </w:r>
    </w:p>
    <w:p w14:paraId="71D7F227" w14:textId="77777777" w:rsidR="00B420CE" w:rsidRPr="00B420CE" w:rsidRDefault="00B420CE" w:rsidP="002C79E6">
      <w:pPr>
        <w:pStyle w:val="Subtitle"/>
        <w:rPr>
          <w:rFonts w:ascii="Arial" w:eastAsia="Arial" w:hAnsi="Arial" w:cs="Arial"/>
        </w:rPr>
      </w:pPr>
      <w:r w:rsidRPr="00B420CE">
        <w:rPr>
          <w:rFonts w:ascii="Arial" w:eastAsia="Arial" w:hAnsi="Arial" w:cs="Arial"/>
        </w:rPr>
        <w:t> Dr. Femi Ojo</w:t>
      </w:r>
    </w:p>
    <w:p w14:paraId="4F29A172" w14:textId="72EFBAA3" w:rsidR="201D26C8" w:rsidRDefault="00D632FF" w:rsidP="002C79E6">
      <w:pPr>
        <w:pStyle w:val="Subtitle"/>
      </w:pPr>
      <w:r>
        <w:rPr>
          <w:rFonts w:ascii="Arial" w:eastAsia="Arial" w:hAnsi="Arial" w:cs="Arial"/>
        </w:rPr>
        <w:t>October 1</w:t>
      </w:r>
      <w:r w:rsidR="008E1B01">
        <w:rPr>
          <w:rFonts w:ascii="Arial" w:eastAsia="Arial" w:hAnsi="Arial" w:cs="Arial"/>
        </w:rPr>
        <w:t>8</w:t>
      </w:r>
      <w:r w:rsidR="789B3733" w:rsidRPr="322A3452">
        <w:rPr>
          <w:rFonts w:ascii="Arial" w:eastAsia="Arial" w:hAnsi="Arial" w:cs="Arial"/>
        </w:rPr>
        <w:t>,</w:t>
      </w:r>
      <w:r w:rsidR="04515D96" w:rsidRPr="322A3452">
        <w:rPr>
          <w:rFonts w:ascii="Arial" w:eastAsia="Arial" w:hAnsi="Arial" w:cs="Arial"/>
        </w:rPr>
        <w:t xml:space="preserve"> 2026</w:t>
      </w:r>
    </w:p>
    <w:p w14:paraId="0B235FD2" w14:textId="77777777" w:rsidR="201D26C8" w:rsidRDefault="201D26C8" w:rsidP="014CA2B6">
      <w:pPr>
        <w:pStyle w:val="Title2"/>
        <w:rPr>
          <w:rFonts w:ascii="Calibri" w:eastAsia="Calibri" w:hAnsi="Calibri" w:cs="Calibri"/>
          <w:szCs w:val="22"/>
        </w:rPr>
      </w:pPr>
    </w:p>
    <w:p w14:paraId="671FA0C0" w14:textId="77777777" w:rsidR="201D26C8" w:rsidRDefault="201D26C8" w:rsidP="014CA2B6">
      <w:pPr>
        <w:pStyle w:val="Title2"/>
        <w:rPr>
          <w:rFonts w:ascii="Calibri" w:eastAsia="Calibri" w:hAnsi="Calibri" w:cs="Calibri"/>
          <w:szCs w:val="22"/>
        </w:rPr>
      </w:pPr>
    </w:p>
    <w:p w14:paraId="4366DF0F" w14:textId="77777777" w:rsidR="201D26C8" w:rsidRDefault="201D26C8" w:rsidP="014CA2B6">
      <w:pPr>
        <w:pStyle w:val="Title2"/>
        <w:rPr>
          <w:rFonts w:ascii="Calibri" w:eastAsia="Calibri" w:hAnsi="Calibri" w:cs="Calibri"/>
          <w:szCs w:val="22"/>
        </w:rPr>
      </w:pPr>
    </w:p>
    <w:p w14:paraId="5C881F36" w14:textId="77777777" w:rsidR="201D26C8" w:rsidRDefault="201D26C8" w:rsidP="014CA2B6">
      <w:pPr>
        <w:pStyle w:val="Title2"/>
        <w:rPr>
          <w:rFonts w:ascii="Calibri" w:eastAsia="Calibri" w:hAnsi="Calibri" w:cs="Calibri"/>
          <w:szCs w:val="22"/>
        </w:rPr>
      </w:pPr>
    </w:p>
    <w:p w14:paraId="6D222F82" w14:textId="77777777" w:rsidR="201D26C8" w:rsidRDefault="201D26C8" w:rsidP="014CA2B6">
      <w:pPr>
        <w:pStyle w:val="Title2"/>
        <w:rPr>
          <w:rFonts w:ascii="Calibri" w:eastAsia="Calibri" w:hAnsi="Calibri" w:cs="Calibri"/>
          <w:szCs w:val="22"/>
        </w:rPr>
      </w:pPr>
    </w:p>
    <w:p w14:paraId="538586B6" w14:textId="77777777" w:rsidR="201D26C8" w:rsidRDefault="201D26C8" w:rsidP="014CA2B6">
      <w:pPr>
        <w:pStyle w:val="Title2"/>
        <w:rPr>
          <w:rFonts w:ascii="Calibri" w:eastAsia="Calibri" w:hAnsi="Calibri" w:cs="Calibri"/>
          <w:szCs w:val="22"/>
        </w:rPr>
      </w:pPr>
    </w:p>
    <w:p w14:paraId="448DD0F4" w14:textId="77777777" w:rsidR="201D26C8" w:rsidRDefault="201D26C8" w:rsidP="014CA2B6">
      <w:pPr>
        <w:pStyle w:val="Title2"/>
        <w:rPr>
          <w:rFonts w:ascii="Calibri" w:eastAsia="Calibri" w:hAnsi="Calibri" w:cs="Calibri"/>
          <w:szCs w:val="22"/>
        </w:rPr>
      </w:pPr>
    </w:p>
    <w:p w14:paraId="0228761B" w14:textId="06FCB04F" w:rsidR="00FE1C82" w:rsidRPr="00CE354F" w:rsidRDefault="00FE1C82" w:rsidP="73158CA1">
      <w:pPr>
        <w:spacing w:line="240" w:lineRule="auto"/>
        <w:rPr>
          <w:rFonts w:ascii="Arial" w:eastAsia="Arial" w:hAnsi="Arial" w:cs="Arial"/>
          <w:b/>
          <w:bCs/>
          <w:color w:val="auto"/>
          <w:sz w:val="24"/>
          <w:lang w:eastAsia="en-US"/>
        </w:rPr>
      </w:pPr>
    </w:p>
    <w:p w14:paraId="11705757" w14:textId="58CE0B5D" w:rsidR="00FE1C82" w:rsidRPr="00CE354F" w:rsidRDefault="00FE1C82" w:rsidP="73158CA1">
      <w:pPr>
        <w:spacing w:line="240" w:lineRule="auto"/>
      </w:pPr>
      <w:r>
        <w:br w:type="page"/>
      </w:r>
    </w:p>
    <w:p w14:paraId="3B73E9E2" w14:textId="77777777" w:rsidR="00D20A45" w:rsidRDefault="00D20A45" w:rsidP="00D20A45">
      <w:pPr>
        <w:ind w:firstLine="0"/>
        <w:jc w:val="center"/>
        <w:rPr>
          <w:rFonts w:ascii="Arial" w:eastAsia="Arial" w:hAnsi="Arial" w:cs="Arial"/>
          <w:b/>
          <w:bCs/>
          <w:sz w:val="24"/>
        </w:rPr>
      </w:pPr>
      <w:r>
        <w:rPr>
          <w:rFonts w:ascii="Arial" w:eastAsia="Arial" w:hAnsi="Arial" w:cs="Arial"/>
          <w:b/>
          <w:bCs/>
          <w:sz w:val="24"/>
        </w:rPr>
        <w:lastRenderedPageBreak/>
        <w:t>What is Java?</w:t>
      </w:r>
    </w:p>
    <w:p w14:paraId="5F22B2B8" w14:textId="77777777" w:rsidR="00C01B7C" w:rsidRDefault="00C01B7C" w:rsidP="00C01B7C">
      <w:pPr>
        <w:rPr>
          <w:rFonts w:ascii="Arial" w:eastAsia="Arial" w:hAnsi="Arial" w:cs="Arial"/>
          <w:sz w:val="24"/>
        </w:rPr>
      </w:pPr>
      <w:r w:rsidRPr="00C01B7C">
        <w:rPr>
          <w:rFonts w:ascii="Arial" w:eastAsia="Arial" w:hAnsi="Arial" w:cs="Arial"/>
          <w:sz w:val="24"/>
        </w:rPr>
        <w:t xml:space="preserve">I first worked with Java in the Army, and then in the Intelligence Community. I worked primarily as a front-end developer, writing code with HTML, CSS, JavaScript, and Java. I also participated in code reviews and Scrum meetings, which introduced me to Agile development. Returning to Java </w:t>
      </w:r>
      <w:proofErr w:type="gramStart"/>
      <w:r w:rsidRPr="00C01B7C">
        <w:rPr>
          <w:rFonts w:ascii="Arial" w:eastAsia="Arial" w:hAnsi="Arial" w:cs="Arial"/>
          <w:sz w:val="24"/>
        </w:rPr>
        <w:t>in</w:t>
      </w:r>
      <w:proofErr w:type="gramEnd"/>
      <w:r w:rsidRPr="00C01B7C">
        <w:rPr>
          <w:rFonts w:ascii="Arial" w:eastAsia="Arial" w:hAnsi="Arial" w:cs="Arial"/>
          <w:sz w:val="24"/>
        </w:rPr>
        <w:t xml:space="preserve"> this course lets me connect that hands-on experience with a deeper understanding of how the language works.</w:t>
      </w:r>
    </w:p>
    <w:p w14:paraId="2E04C787" w14:textId="2BE509EA" w:rsidR="00C0141E" w:rsidRPr="00C0141E" w:rsidRDefault="00C0141E" w:rsidP="00C0141E">
      <w:pPr>
        <w:ind w:firstLine="0"/>
        <w:rPr>
          <w:rFonts w:ascii="Arial" w:eastAsia="Arial" w:hAnsi="Arial" w:cs="Arial"/>
          <w:b/>
          <w:bCs/>
          <w:sz w:val="24"/>
        </w:rPr>
      </w:pPr>
      <w:r w:rsidRPr="00C0141E">
        <w:rPr>
          <w:rFonts w:ascii="Arial" w:eastAsia="Arial" w:hAnsi="Arial" w:cs="Arial"/>
          <w:b/>
          <w:bCs/>
          <w:sz w:val="24"/>
        </w:rPr>
        <w:t>History</w:t>
      </w:r>
    </w:p>
    <w:p w14:paraId="0933B023" w14:textId="14B8A3C8" w:rsidR="00C0141E" w:rsidRDefault="00C0141E" w:rsidP="00C0141E">
      <w:pPr>
        <w:rPr>
          <w:rFonts w:ascii="Arial" w:eastAsia="Arial" w:hAnsi="Arial" w:cs="Arial"/>
          <w:sz w:val="24"/>
        </w:rPr>
      </w:pPr>
      <w:r w:rsidRPr="00C0141E">
        <w:rPr>
          <w:rFonts w:ascii="Arial" w:eastAsia="Arial" w:hAnsi="Arial" w:cs="Arial"/>
          <w:sz w:val="24"/>
        </w:rPr>
        <w:t>Java and I have a close history. The code “Oak”, as it was first called, came about in 1991 as part of Sun Microsystems’ Green Project, led by James Gosling. Originally intended for consumer electronics in 1995,</w:t>
      </w:r>
      <w:r w:rsidR="00D46FC7" w:rsidRPr="00D46FC7">
        <w:rPr>
          <w:rFonts w:ascii="Arial" w:eastAsia="Arial" w:hAnsi="Arial" w:cs="Arial"/>
          <w:sz w:val="24"/>
        </w:rPr>
        <w:t xml:space="preserve"> </w:t>
      </w:r>
      <w:r w:rsidR="00D46FC7">
        <w:rPr>
          <w:rFonts w:ascii="Arial" w:eastAsia="Arial" w:hAnsi="Arial" w:cs="Arial"/>
          <w:sz w:val="24"/>
        </w:rPr>
        <w:t>after several more name iterations,</w:t>
      </w:r>
      <w:r w:rsidRPr="00C0141E">
        <w:rPr>
          <w:rFonts w:ascii="Arial" w:eastAsia="Arial" w:hAnsi="Arial" w:cs="Arial"/>
          <w:sz w:val="24"/>
        </w:rPr>
        <w:t xml:space="preserve"> it was</w:t>
      </w:r>
      <w:r w:rsidR="00BA7A44">
        <w:rPr>
          <w:rFonts w:ascii="Arial" w:eastAsia="Arial" w:hAnsi="Arial" w:cs="Arial"/>
          <w:sz w:val="24"/>
        </w:rPr>
        <w:t xml:space="preserve"> eventually</w:t>
      </w:r>
      <w:r w:rsidRPr="00C0141E">
        <w:rPr>
          <w:rFonts w:ascii="Arial" w:eastAsia="Arial" w:hAnsi="Arial" w:cs="Arial"/>
          <w:sz w:val="24"/>
        </w:rPr>
        <w:t xml:space="preserve"> renamed “Java” and </w:t>
      </w:r>
      <w:r>
        <w:rPr>
          <w:rFonts w:ascii="Arial" w:eastAsia="Arial" w:hAnsi="Arial" w:cs="Arial"/>
          <w:sz w:val="24"/>
        </w:rPr>
        <w:t>introduced to the public</w:t>
      </w:r>
      <w:r w:rsidRPr="00C0141E">
        <w:rPr>
          <w:rFonts w:ascii="Arial" w:eastAsia="Arial" w:hAnsi="Arial" w:cs="Arial"/>
          <w:sz w:val="24"/>
        </w:rPr>
        <w:t>. Its ability to work across different platforms helped it grow into a widely used language for business applications and other software (</w:t>
      </w:r>
      <w:proofErr w:type="spellStart"/>
      <w:r w:rsidRPr="00C0141E">
        <w:rPr>
          <w:rFonts w:ascii="Arial" w:eastAsia="Arial" w:hAnsi="Arial" w:cs="Arial"/>
          <w:sz w:val="24"/>
        </w:rPr>
        <w:t>Taitai</w:t>
      </w:r>
      <w:proofErr w:type="spellEnd"/>
      <w:r w:rsidRPr="00C0141E">
        <w:rPr>
          <w:rFonts w:ascii="Arial" w:eastAsia="Arial" w:hAnsi="Arial" w:cs="Arial"/>
          <w:sz w:val="24"/>
        </w:rPr>
        <w:t>, 2026).</w:t>
      </w:r>
      <w:r w:rsidR="00CB1462">
        <w:rPr>
          <w:rFonts w:ascii="Arial" w:eastAsia="Arial" w:hAnsi="Arial" w:cs="Arial"/>
          <w:sz w:val="24"/>
        </w:rPr>
        <w:t xml:space="preserve"> </w:t>
      </w:r>
      <w:r w:rsidRPr="00C0141E">
        <w:rPr>
          <w:rFonts w:ascii="Arial" w:eastAsia="Arial" w:hAnsi="Arial" w:cs="Arial"/>
          <w:sz w:val="24"/>
        </w:rPr>
        <w:t xml:space="preserve">I </w:t>
      </w:r>
      <w:r w:rsidR="00CB1462">
        <w:rPr>
          <w:rFonts w:ascii="Arial" w:eastAsia="Arial" w:hAnsi="Arial" w:cs="Arial"/>
          <w:sz w:val="24"/>
        </w:rPr>
        <w:t xml:space="preserve">served in the Army from 1994-1998 and </w:t>
      </w:r>
      <w:r w:rsidRPr="00C0141E">
        <w:rPr>
          <w:rFonts w:ascii="Arial" w:eastAsia="Arial" w:hAnsi="Arial" w:cs="Arial"/>
          <w:sz w:val="24"/>
        </w:rPr>
        <w:t xml:space="preserve">worked on Sun Microsystems Unix machines. I learned several languages to build secure, interactive intranet sites for our unit to share and collaborate on our work. I think the timing was right for me in my career, and </w:t>
      </w:r>
      <w:r w:rsidR="00971D6F" w:rsidRPr="00C0141E">
        <w:rPr>
          <w:rFonts w:ascii="Arial" w:eastAsia="Arial" w:hAnsi="Arial" w:cs="Arial"/>
          <w:sz w:val="24"/>
        </w:rPr>
        <w:t>technology</w:t>
      </w:r>
      <w:r w:rsidRPr="00C0141E">
        <w:rPr>
          <w:rFonts w:ascii="Arial" w:eastAsia="Arial" w:hAnsi="Arial" w:cs="Arial"/>
          <w:sz w:val="24"/>
        </w:rPr>
        <w:t xml:space="preserve"> felt like a natural fit as I taught myself. There were no opportunities to learn how to code online while deployed.</w:t>
      </w:r>
    </w:p>
    <w:p w14:paraId="072A334C" w14:textId="153DC398" w:rsidR="002D4110" w:rsidRPr="00971D6F" w:rsidRDefault="002D4110" w:rsidP="00971D6F">
      <w:pPr>
        <w:ind w:firstLine="0"/>
        <w:rPr>
          <w:rFonts w:ascii="Arial" w:eastAsia="Arial" w:hAnsi="Arial" w:cs="Arial"/>
          <w:b/>
          <w:bCs/>
          <w:sz w:val="24"/>
        </w:rPr>
      </w:pPr>
      <w:r w:rsidRPr="00971D6F">
        <w:rPr>
          <w:rFonts w:ascii="Arial" w:eastAsia="Arial" w:hAnsi="Arial" w:cs="Arial"/>
          <w:b/>
          <w:bCs/>
          <w:sz w:val="24"/>
        </w:rPr>
        <w:t>Properties</w:t>
      </w:r>
    </w:p>
    <w:p w14:paraId="076AE65B" w14:textId="03B8AA93" w:rsidR="00971D6F" w:rsidRDefault="00971D6F" w:rsidP="00C0141E">
      <w:pPr>
        <w:rPr>
          <w:rFonts w:ascii="Arial" w:eastAsia="Arial" w:hAnsi="Arial" w:cs="Arial"/>
          <w:sz w:val="24"/>
        </w:rPr>
      </w:pPr>
      <w:r w:rsidRPr="00971D6F">
        <w:rPr>
          <w:rFonts w:ascii="Arial" w:eastAsia="Arial" w:hAnsi="Arial" w:cs="Arial"/>
          <w:sz w:val="24"/>
        </w:rPr>
        <w:t xml:space="preserve">Java is a high-level, strongly typed, object-oriented programming language. Variables have defined types, and classes and objects help developers organize their code. Java source code is compiled into bytecode that runs through a compatible Java Virtual Machine, or JVM. This supports the idea of “write once, run anywhere.” This is a useful solution for programmers. Java also includes automatic garbage collection to </w:t>
      </w:r>
      <w:r w:rsidRPr="00971D6F">
        <w:rPr>
          <w:rFonts w:ascii="Arial" w:eastAsia="Arial" w:hAnsi="Arial" w:cs="Arial"/>
          <w:sz w:val="24"/>
        </w:rPr>
        <w:lastRenderedPageBreak/>
        <w:t>reclaim memory from unused objects and supports multithreading. Multithreading allows lightweight processes to run at the same time, improving efficiency. These features help developers build portable, organized applications (</w:t>
      </w:r>
      <w:proofErr w:type="spellStart"/>
      <w:r w:rsidRPr="00971D6F">
        <w:rPr>
          <w:rFonts w:ascii="Arial" w:eastAsia="Arial" w:hAnsi="Arial" w:cs="Arial"/>
          <w:sz w:val="24"/>
        </w:rPr>
        <w:t>Taitai</w:t>
      </w:r>
      <w:proofErr w:type="spellEnd"/>
      <w:r w:rsidRPr="00971D6F">
        <w:rPr>
          <w:rFonts w:ascii="Arial" w:eastAsia="Arial" w:hAnsi="Arial" w:cs="Arial"/>
          <w:sz w:val="24"/>
        </w:rPr>
        <w:t>, 2026).</w:t>
      </w:r>
    </w:p>
    <w:p w14:paraId="014DCC4D" w14:textId="2F322A28" w:rsidR="002D4110" w:rsidRPr="00971D6F" w:rsidRDefault="002C33F7" w:rsidP="00971D6F">
      <w:pPr>
        <w:ind w:firstLine="0"/>
        <w:rPr>
          <w:rFonts w:ascii="Arial" w:eastAsia="Arial" w:hAnsi="Arial" w:cs="Arial"/>
          <w:b/>
          <w:bCs/>
          <w:sz w:val="24"/>
        </w:rPr>
      </w:pPr>
      <w:r w:rsidRPr="00971D6F">
        <w:rPr>
          <w:rFonts w:ascii="Arial" w:eastAsia="Arial" w:hAnsi="Arial" w:cs="Arial"/>
          <w:b/>
          <w:bCs/>
          <w:sz w:val="24"/>
        </w:rPr>
        <w:t>Licenses</w:t>
      </w:r>
      <w:r w:rsidR="002D4110" w:rsidRPr="00971D6F">
        <w:rPr>
          <w:rFonts w:ascii="Arial" w:eastAsia="Arial" w:hAnsi="Arial" w:cs="Arial"/>
          <w:b/>
          <w:bCs/>
          <w:sz w:val="24"/>
        </w:rPr>
        <w:t xml:space="preserve"> and Support</w:t>
      </w:r>
    </w:p>
    <w:p w14:paraId="5A3FC805" w14:textId="77777777" w:rsidR="00A1434D" w:rsidRPr="00A1434D" w:rsidRDefault="00A1434D" w:rsidP="00A1434D">
      <w:pPr>
        <w:rPr>
          <w:rFonts w:ascii="Arial" w:eastAsia="Arial" w:hAnsi="Arial" w:cs="Arial"/>
          <w:sz w:val="24"/>
        </w:rPr>
      </w:pPr>
      <w:r w:rsidRPr="00A1434D">
        <w:rPr>
          <w:rFonts w:ascii="Arial" w:eastAsia="Arial" w:hAnsi="Arial" w:cs="Arial"/>
          <w:sz w:val="24"/>
        </w:rPr>
        <w:t xml:space="preserve">Java’s licensing depends on the distribution and version being used. Eclipse </w:t>
      </w:r>
      <w:proofErr w:type="spellStart"/>
      <w:r w:rsidRPr="00A1434D">
        <w:rPr>
          <w:rFonts w:ascii="Arial" w:eastAsia="Arial" w:hAnsi="Arial" w:cs="Arial"/>
          <w:sz w:val="24"/>
        </w:rPr>
        <w:t>Temurin</w:t>
      </w:r>
      <w:proofErr w:type="spellEnd"/>
      <w:r w:rsidRPr="00A1434D">
        <w:rPr>
          <w:rFonts w:ascii="Arial" w:eastAsia="Arial" w:hAnsi="Arial" w:cs="Arial"/>
          <w:sz w:val="24"/>
        </w:rPr>
        <w:t xml:space="preserve"> is a free OpenJDK distribution licensed under the GNU General Public License, version 2, with the </w:t>
      </w:r>
      <w:proofErr w:type="spellStart"/>
      <w:r w:rsidRPr="00A1434D">
        <w:rPr>
          <w:rFonts w:ascii="Arial" w:eastAsia="Arial" w:hAnsi="Arial" w:cs="Arial"/>
          <w:sz w:val="24"/>
        </w:rPr>
        <w:t>Classpath</w:t>
      </w:r>
      <w:proofErr w:type="spellEnd"/>
      <w:r w:rsidRPr="00A1434D">
        <w:rPr>
          <w:rFonts w:ascii="Arial" w:eastAsia="Arial" w:hAnsi="Arial" w:cs="Arial"/>
          <w:sz w:val="24"/>
        </w:rPr>
        <w:t xml:space="preserve"> Exception. It includes best-effort community support, while commercial providers separately offer paid support with service-level agreements (Eclipse </w:t>
      </w:r>
      <w:proofErr w:type="spellStart"/>
      <w:r w:rsidRPr="00A1434D">
        <w:rPr>
          <w:rFonts w:ascii="Arial" w:eastAsia="Arial" w:hAnsi="Arial" w:cs="Arial"/>
          <w:sz w:val="24"/>
        </w:rPr>
        <w:t>Adoptium</w:t>
      </w:r>
      <w:proofErr w:type="spellEnd"/>
      <w:r w:rsidRPr="00A1434D">
        <w:rPr>
          <w:rFonts w:ascii="Arial" w:eastAsia="Arial" w:hAnsi="Arial" w:cs="Arial"/>
          <w:sz w:val="24"/>
        </w:rPr>
        <w:t xml:space="preserve">, n.d.). Oracle also offers certain JDK releases under its No-Fee Terms and Conditions, but users need to check the licensing terms for their specific release and updates (Oracle, 2025). </w:t>
      </w:r>
      <w:proofErr w:type="spellStart"/>
      <w:r w:rsidRPr="00A1434D">
        <w:rPr>
          <w:rFonts w:ascii="Arial" w:eastAsia="Arial" w:hAnsi="Arial" w:cs="Arial"/>
          <w:sz w:val="24"/>
        </w:rPr>
        <w:t>Temurin</w:t>
      </w:r>
      <w:proofErr w:type="spellEnd"/>
      <w:r w:rsidRPr="00A1434D">
        <w:rPr>
          <w:rFonts w:ascii="Arial" w:eastAsia="Arial" w:hAnsi="Arial" w:cs="Arial"/>
          <w:sz w:val="24"/>
        </w:rPr>
        <w:t xml:space="preserve"> therefore offers a free, community-supported option for this course. I will be using this option as applicable.</w:t>
      </w:r>
    </w:p>
    <w:p w14:paraId="5BE94912" w14:textId="741D5498" w:rsidR="00A1434D" w:rsidRPr="00E1464B" w:rsidRDefault="00E1464B" w:rsidP="00E1464B">
      <w:pPr>
        <w:ind w:firstLine="0"/>
        <w:rPr>
          <w:rFonts w:ascii="Arial" w:eastAsia="Arial" w:hAnsi="Arial" w:cs="Arial"/>
          <w:b/>
          <w:bCs/>
          <w:sz w:val="24"/>
        </w:rPr>
      </w:pPr>
      <w:r w:rsidRPr="00E1464B">
        <w:rPr>
          <w:rFonts w:ascii="Arial" w:eastAsia="Arial" w:hAnsi="Arial" w:cs="Arial"/>
          <w:b/>
          <w:bCs/>
          <w:sz w:val="24"/>
        </w:rPr>
        <w:t>Conclusion</w:t>
      </w:r>
    </w:p>
    <w:p w14:paraId="2033E358" w14:textId="1FA52EE7" w:rsidR="002C33F7" w:rsidRDefault="00A1434D" w:rsidP="00A1434D">
      <w:pPr>
        <w:rPr>
          <w:rFonts w:ascii="Arial" w:eastAsia="Arial" w:hAnsi="Arial" w:cs="Arial"/>
          <w:sz w:val="24"/>
        </w:rPr>
      </w:pPr>
      <w:r w:rsidRPr="00A1434D">
        <w:rPr>
          <w:rFonts w:ascii="Arial" w:eastAsia="Arial" w:hAnsi="Arial" w:cs="Arial"/>
          <w:sz w:val="24"/>
        </w:rPr>
        <w:t>This distinction reminds me that choosing development tools involves more than features; licensing and support matter, too. As I took on more responsibility in the Intelligence Community, I joined conversations about licensing and plug-in choices while evaluating commercial off-the-shelf (COTS) tools and open-source options. I am excited to return to programming while also taking CS 3800 EOL 31. I hope the two courses will reinforce each other, although I will need to keep their concepts and assignment requirements straight.</w:t>
      </w:r>
    </w:p>
    <w:p w14:paraId="366125BC" w14:textId="77777777" w:rsidR="002D4110" w:rsidRPr="00C0141E" w:rsidRDefault="002D4110" w:rsidP="00C0141E">
      <w:pPr>
        <w:rPr>
          <w:rFonts w:ascii="Arial" w:eastAsia="Arial" w:hAnsi="Arial" w:cs="Arial"/>
          <w:sz w:val="24"/>
        </w:rPr>
      </w:pPr>
    </w:p>
    <w:p w14:paraId="2ED1AA4E" w14:textId="77777777" w:rsidR="00C01B7C" w:rsidRPr="00C01B7C" w:rsidRDefault="00C01B7C" w:rsidP="00C01B7C">
      <w:pPr>
        <w:rPr>
          <w:rFonts w:ascii="Arial" w:eastAsia="Arial" w:hAnsi="Arial" w:cs="Arial"/>
          <w:sz w:val="24"/>
        </w:rPr>
      </w:pPr>
    </w:p>
    <w:p w14:paraId="1DE423D5" w14:textId="77777777" w:rsidR="00B420CE" w:rsidRDefault="00B420CE" w:rsidP="00D20A45">
      <w:pPr>
        <w:ind w:firstLine="0"/>
        <w:rPr>
          <w:rFonts w:ascii="Arial" w:eastAsia="Arial" w:hAnsi="Arial" w:cs="Arial"/>
          <w:b/>
          <w:bCs/>
          <w:sz w:val="24"/>
        </w:rPr>
      </w:pPr>
    </w:p>
    <w:p w14:paraId="01159E90" w14:textId="22106F0D" w:rsidR="00650DB1" w:rsidRPr="00687605" w:rsidRDefault="00B420CE" w:rsidP="00687605">
      <w:pPr>
        <w:jc w:val="center"/>
        <w:rPr>
          <w:rFonts w:ascii="Arial" w:eastAsia="Arial" w:hAnsi="Arial" w:cs="Arial"/>
          <w:b/>
          <w:bCs/>
          <w:sz w:val="24"/>
        </w:rPr>
      </w:pPr>
      <w:r>
        <w:rPr>
          <w:rFonts w:ascii="Arial" w:eastAsia="Arial" w:hAnsi="Arial" w:cs="Arial"/>
          <w:b/>
          <w:bCs/>
          <w:sz w:val="24"/>
        </w:rPr>
        <w:br w:type="page"/>
      </w:r>
      <w:r w:rsidR="243B1261" w:rsidRPr="322A3452">
        <w:rPr>
          <w:rFonts w:ascii="Arial" w:eastAsia="Arial" w:hAnsi="Arial" w:cs="Arial"/>
          <w:b/>
          <w:bCs/>
          <w:sz w:val="24"/>
        </w:rPr>
        <w:lastRenderedPageBreak/>
        <w:t>References</w:t>
      </w:r>
    </w:p>
    <w:p w14:paraId="2CD75321" w14:textId="63E47135" w:rsidR="00D20A45" w:rsidRDefault="00F71E96" w:rsidP="00D20A45">
      <w:pPr>
        <w:spacing w:before="300" w:after="300"/>
        <w:ind w:left="720" w:hanging="720"/>
        <w:rPr>
          <w:rFonts w:ascii="Arial" w:eastAsia="Arial" w:hAnsi="Arial" w:cs="Arial"/>
          <w:color w:val="auto"/>
          <w:szCs w:val="22"/>
        </w:rPr>
      </w:pPr>
      <w:r w:rsidRPr="00F71E96">
        <w:rPr>
          <w:rFonts w:ascii="Arial" w:eastAsia="Arial" w:hAnsi="Arial" w:cs="Arial"/>
          <w:color w:val="auto"/>
          <w:szCs w:val="22"/>
        </w:rPr>
        <w:t xml:space="preserve">Eclipse </w:t>
      </w:r>
      <w:proofErr w:type="spellStart"/>
      <w:r w:rsidRPr="00F71E96">
        <w:rPr>
          <w:rFonts w:ascii="Arial" w:eastAsia="Arial" w:hAnsi="Arial" w:cs="Arial"/>
          <w:color w:val="auto"/>
          <w:szCs w:val="22"/>
        </w:rPr>
        <w:t>Adoptium</w:t>
      </w:r>
      <w:proofErr w:type="spellEnd"/>
      <w:r w:rsidRPr="00F71E96">
        <w:rPr>
          <w:rFonts w:ascii="Arial" w:eastAsia="Arial" w:hAnsi="Arial" w:cs="Arial"/>
          <w:color w:val="auto"/>
          <w:szCs w:val="22"/>
        </w:rPr>
        <w:t xml:space="preserve">. (n.d.). Frequently asked questions. </w:t>
      </w:r>
      <w:r w:rsidR="003342EE">
        <w:rPr>
          <w:rFonts w:ascii="Arial" w:eastAsia="Arial" w:hAnsi="Arial" w:cs="Arial"/>
          <w:color w:val="auto"/>
          <w:szCs w:val="22"/>
        </w:rPr>
        <w:br/>
      </w:r>
      <w:hyperlink r:id="rId10" w:history="1">
        <w:r w:rsidR="00D20A45" w:rsidRPr="0023332C">
          <w:rPr>
            <w:rStyle w:val="Hyperlink"/>
            <w:rFonts w:ascii="Arial" w:eastAsia="Arial" w:hAnsi="Arial" w:cs="Arial"/>
            <w:szCs w:val="22"/>
          </w:rPr>
          <w:t>https://adoptium.net/docs/faq</w:t>
        </w:r>
      </w:hyperlink>
    </w:p>
    <w:p w14:paraId="19A45B74" w14:textId="7AF14D64" w:rsidR="00F71E96" w:rsidRPr="00F71E96" w:rsidRDefault="00F71E96" w:rsidP="00D20A45">
      <w:pPr>
        <w:spacing w:before="300" w:after="300"/>
        <w:ind w:left="720" w:hanging="720"/>
        <w:rPr>
          <w:rFonts w:ascii="Arial" w:eastAsia="Arial" w:hAnsi="Arial" w:cs="Arial"/>
          <w:color w:val="auto"/>
          <w:szCs w:val="22"/>
        </w:rPr>
      </w:pPr>
      <w:r w:rsidRPr="00F71E96">
        <w:rPr>
          <w:rFonts w:ascii="Arial" w:eastAsia="Arial" w:hAnsi="Arial" w:cs="Arial"/>
          <w:color w:val="auto"/>
          <w:szCs w:val="22"/>
        </w:rPr>
        <w:t>Oracle. (</w:t>
      </w:r>
      <w:r w:rsidR="002C33F7">
        <w:rPr>
          <w:rFonts w:ascii="Arial" w:eastAsia="Arial" w:hAnsi="Arial" w:cs="Arial"/>
          <w:color w:val="auto"/>
          <w:szCs w:val="22"/>
        </w:rPr>
        <w:t xml:space="preserve">September 16, </w:t>
      </w:r>
      <w:r w:rsidR="00CC4C8F">
        <w:rPr>
          <w:rFonts w:ascii="Arial" w:eastAsia="Arial" w:hAnsi="Arial" w:cs="Arial"/>
          <w:color w:val="auto"/>
          <w:szCs w:val="22"/>
        </w:rPr>
        <w:t>2025</w:t>
      </w:r>
      <w:r w:rsidRPr="00F71E96">
        <w:rPr>
          <w:rFonts w:ascii="Arial" w:eastAsia="Arial" w:hAnsi="Arial" w:cs="Arial"/>
          <w:color w:val="auto"/>
          <w:szCs w:val="22"/>
        </w:rPr>
        <w:t>). Oracle JDK license general FAQs. https://www.oracle.com/java/technologies/javase/jdk-faqs.html</w:t>
      </w:r>
    </w:p>
    <w:p w14:paraId="43D2234F" w14:textId="3DC775E9" w:rsidR="009660D7" w:rsidRPr="00D20A45" w:rsidRDefault="00F71E96" w:rsidP="00D20A45">
      <w:pPr>
        <w:spacing w:before="300" w:after="300"/>
        <w:ind w:left="720" w:hanging="720"/>
        <w:rPr>
          <w:rFonts w:ascii="Arial" w:eastAsia="Arial" w:hAnsi="Arial" w:cs="Arial"/>
          <w:color w:val="auto"/>
          <w:szCs w:val="22"/>
        </w:rPr>
      </w:pPr>
      <w:proofErr w:type="spellStart"/>
      <w:r w:rsidRPr="00F71E96">
        <w:rPr>
          <w:rFonts w:ascii="Arial" w:eastAsia="Arial" w:hAnsi="Arial" w:cs="Arial"/>
          <w:color w:val="auto"/>
          <w:szCs w:val="22"/>
        </w:rPr>
        <w:t>Taitai</w:t>
      </w:r>
      <w:proofErr w:type="spellEnd"/>
      <w:r w:rsidRPr="00F71E96">
        <w:rPr>
          <w:rFonts w:ascii="Arial" w:eastAsia="Arial" w:hAnsi="Arial" w:cs="Arial"/>
          <w:color w:val="auto"/>
          <w:szCs w:val="22"/>
        </w:rPr>
        <w:t xml:space="preserve">, A. (2026, August 19). A brief history of </w:t>
      </w:r>
      <w:proofErr w:type="gramStart"/>
      <w:r w:rsidRPr="00F71E96">
        <w:rPr>
          <w:rFonts w:ascii="Arial" w:eastAsia="Arial" w:hAnsi="Arial" w:cs="Arial"/>
          <w:color w:val="auto"/>
          <w:szCs w:val="22"/>
        </w:rPr>
        <w:t>the Java</w:t>
      </w:r>
      <w:proofErr w:type="gramEnd"/>
      <w:r w:rsidRPr="00F71E96">
        <w:rPr>
          <w:rFonts w:ascii="Arial" w:eastAsia="Arial" w:hAnsi="Arial" w:cs="Arial"/>
          <w:color w:val="auto"/>
          <w:szCs w:val="22"/>
        </w:rPr>
        <w:t xml:space="preserve"> programming language. </w:t>
      </w:r>
      <w:proofErr w:type="spellStart"/>
      <w:r w:rsidRPr="00F71E96">
        <w:rPr>
          <w:rFonts w:ascii="Arial" w:eastAsia="Arial" w:hAnsi="Arial" w:cs="Arial"/>
          <w:color w:val="auto"/>
          <w:szCs w:val="22"/>
        </w:rPr>
        <w:t>Baeldung</w:t>
      </w:r>
      <w:proofErr w:type="spellEnd"/>
      <w:r w:rsidRPr="00F71E96">
        <w:rPr>
          <w:rFonts w:ascii="Arial" w:eastAsia="Arial" w:hAnsi="Arial" w:cs="Arial"/>
          <w:color w:val="auto"/>
          <w:szCs w:val="22"/>
        </w:rPr>
        <w:t>. https://www.baeldung.com/java-history</w:t>
      </w:r>
    </w:p>
    <w:sectPr w:rsidR="009660D7" w:rsidRPr="00D20A45" w:rsidSect="005332E4">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A1741" w14:textId="77777777" w:rsidR="00EC7BFA" w:rsidRDefault="00EC7BFA">
      <w:pPr>
        <w:spacing w:line="240" w:lineRule="auto"/>
      </w:pPr>
      <w:r>
        <w:separator/>
      </w:r>
    </w:p>
    <w:p w14:paraId="192AEBA3" w14:textId="77777777" w:rsidR="00EC7BFA" w:rsidRDefault="00EC7BFA"/>
  </w:endnote>
  <w:endnote w:type="continuationSeparator" w:id="0">
    <w:p w14:paraId="4310E9E7" w14:textId="77777777" w:rsidR="00EC7BFA" w:rsidRDefault="00EC7BFA">
      <w:pPr>
        <w:spacing w:line="240" w:lineRule="auto"/>
      </w:pPr>
      <w:r>
        <w:continuationSeparator/>
      </w:r>
    </w:p>
    <w:p w14:paraId="7AEA1569" w14:textId="77777777" w:rsidR="00EC7BFA" w:rsidRDefault="00EC7B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5D07"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822D1"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38F89"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AA0E8" w14:textId="77777777" w:rsidR="00EC7BFA" w:rsidRDefault="00EC7BFA">
      <w:pPr>
        <w:spacing w:line="240" w:lineRule="auto"/>
      </w:pPr>
      <w:r>
        <w:separator/>
      </w:r>
    </w:p>
    <w:p w14:paraId="5C2BEC6D" w14:textId="77777777" w:rsidR="00EC7BFA" w:rsidRDefault="00EC7BFA"/>
  </w:footnote>
  <w:footnote w:type="continuationSeparator" w:id="0">
    <w:p w14:paraId="29A93684" w14:textId="77777777" w:rsidR="00EC7BFA" w:rsidRDefault="00EC7BFA">
      <w:pPr>
        <w:spacing w:line="240" w:lineRule="auto"/>
      </w:pPr>
      <w:r>
        <w:continuationSeparator/>
      </w:r>
    </w:p>
    <w:p w14:paraId="5B9D3168" w14:textId="77777777" w:rsidR="00EC7BFA" w:rsidRDefault="00EC7B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B64D2"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965F"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9AE4" w14:textId="77777777" w:rsidR="3E192C66" w:rsidRPr="002F3AE9" w:rsidRDefault="3E192C66" w:rsidP="002F3AE9">
    <w:pPr>
      <w:pStyle w:val="Header"/>
    </w:pPr>
  </w:p>
</w:hdr>
</file>

<file path=word/intelligence2.xml><?xml version="1.0" encoding="utf-8"?>
<int2:intelligence xmlns:int2="http://schemas.microsoft.com/office/intelligence/2020/intelligence" xmlns:oel="http://schemas.microsoft.com/office/2019/extlst">
  <int2:observations>
    <int2:textHash int2:hashCode="LYYBt9dN6oQdtd" int2:id="Rb9GgENE">
      <int2:state int2:value="Rejected" int2:type="spell"/>
    </int2:textHash>
    <int2:textHash int2:hashCode="LeZ5ngEljCsObH" int2:id="It67OYrS">
      <int2:state int2:value="Rejected" int2:type="spell"/>
    </int2:textHash>
    <int2:textHash int2:hashCode="kuUD+nsSTuUbbh" int2:id="Gc2V3SZ8">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F1"/>
    <w:rsid w:val="00011743"/>
    <w:rsid w:val="00023AFE"/>
    <w:rsid w:val="00064A71"/>
    <w:rsid w:val="00076C37"/>
    <w:rsid w:val="00077F4A"/>
    <w:rsid w:val="00083E4D"/>
    <w:rsid w:val="000A3CD6"/>
    <w:rsid w:val="000A3D9B"/>
    <w:rsid w:val="000A5E99"/>
    <w:rsid w:val="000A7343"/>
    <w:rsid w:val="000D4642"/>
    <w:rsid w:val="000D539D"/>
    <w:rsid w:val="000E1AE4"/>
    <w:rsid w:val="000E62DB"/>
    <w:rsid w:val="00104131"/>
    <w:rsid w:val="001101DB"/>
    <w:rsid w:val="00116273"/>
    <w:rsid w:val="00120E24"/>
    <w:rsid w:val="00127FD2"/>
    <w:rsid w:val="00135226"/>
    <w:rsid w:val="001426D9"/>
    <w:rsid w:val="00147805"/>
    <w:rsid w:val="0015233D"/>
    <w:rsid w:val="001569A9"/>
    <w:rsid w:val="001600B5"/>
    <w:rsid w:val="001734F8"/>
    <w:rsid w:val="0018398B"/>
    <w:rsid w:val="001A0F51"/>
    <w:rsid w:val="001F2813"/>
    <w:rsid w:val="001F3526"/>
    <w:rsid w:val="00200C5D"/>
    <w:rsid w:val="00211843"/>
    <w:rsid w:val="00220FDD"/>
    <w:rsid w:val="00226824"/>
    <w:rsid w:val="0023330B"/>
    <w:rsid w:val="00263DD8"/>
    <w:rsid w:val="002715E6"/>
    <w:rsid w:val="00281B6E"/>
    <w:rsid w:val="002943AA"/>
    <w:rsid w:val="002C33F7"/>
    <w:rsid w:val="002C6028"/>
    <w:rsid w:val="002C79E6"/>
    <w:rsid w:val="002C9254"/>
    <w:rsid w:val="002D4110"/>
    <w:rsid w:val="002F3AE9"/>
    <w:rsid w:val="0032BE96"/>
    <w:rsid w:val="003342EE"/>
    <w:rsid w:val="0036168C"/>
    <w:rsid w:val="00370420"/>
    <w:rsid w:val="003804CC"/>
    <w:rsid w:val="00385D5D"/>
    <w:rsid w:val="003C1407"/>
    <w:rsid w:val="003C22D2"/>
    <w:rsid w:val="003D6BAC"/>
    <w:rsid w:val="003E7C50"/>
    <w:rsid w:val="003F6661"/>
    <w:rsid w:val="00404840"/>
    <w:rsid w:val="00422911"/>
    <w:rsid w:val="00435CB1"/>
    <w:rsid w:val="004378C9"/>
    <w:rsid w:val="00442711"/>
    <w:rsid w:val="00445122"/>
    <w:rsid w:val="00454B18"/>
    <w:rsid w:val="00455D5C"/>
    <w:rsid w:val="0048389B"/>
    <w:rsid w:val="00486FAD"/>
    <w:rsid w:val="00494B9E"/>
    <w:rsid w:val="004D3A21"/>
    <w:rsid w:val="004D7AC1"/>
    <w:rsid w:val="004E6570"/>
    <w:rsid w:val="004E679B"/>
    <w:rsid w:val="004E739F"/>
    <w:rsid w:val="004E7EB3"/>
    <w:rsid w:val="00500D98"/>
    <w:rsid w:val="00503EF6"/>
    <w:rsid w:val="00520D2A"/>
    <w:rsid w:val="00521E03"/>
    <w:rsid w:val="00526645"/>
    <w:rsid w:val="005332E4"/>
    <w:rsid w:val="00534BAA"/>
    <w:rsid w:val="00552760"/>
    <w:rsid w:val="00566C3D"/>
    <w:rsid w:val="00567243"/>
    <w:rsid w:val="0057741B"/>
    <w:rsid w:val="00587041"/>
    <w:rsid w:val="00587512"/>
    <w:rsid w:val="005918CB"/>
    <w:rsid w:val="005B549A"/>
    <w:rsid w:val="005C199E"/>
    <w:rsid w:val="005C4734"/>
    <w:rsid w:val="005F502A"/>
    <w:rsid w:val="00600BD2"/>
    <w:rsid w:val="00600EAB"/>
    <w:rsid w:val="00611447"/>
    <w:rsid w:val="00636BAF"/>
    <w:rsid w:val="00637C3A"/>
    <w:rsid w:val="00650DB1"/>
    <w:rsid w:val="00664C1A"/>
    <w:rsid w:val="00687605"/>
    <w:rsid w:val="006B2AEB"/>
    <w:rsid w:val="006C5084"/>
    <w:rsid w:val="006D4C26"/>
    <w:rsid w:val="00730DFC"/>
    <w:rsid w:val="00740D66"/>
    <w:rsid w:val="007600BE"/>
    <w:rsid w:val="00762A7F"/>
    <w:rsid w:val="00777B46"/>
    <w:rsid w:val="00786EDF"/>
    <w:rsid w:val="00796B35"/>
    <w:rsid w:val="007B414B"/>
    <w:rsid w:val="007D1389"/>
    <w:rsid w:val="007D2557"/>
    <w:rsid w:val="00822E3B"/>
    <w:rsid w:val="0083060F"/>
    <w:rsid w:val="0084613A"/>
    <w:rsid w:val="00850C7D"/>
    <w:rsid w:val="0086430E"/>
    <w:rsid w:val="0087407D"/>
    <w:rsid w:val="008855A2"/>
    <w:rsid w:val="008862E3"/>
    <w:rsid w:val="00895833"/>
    <w:rsid w:val="008A26E1"/>
    <w:rsid w:val="008A7B30"/>
    <w:rsid w:val="008B5C32"/>
    <w:rsid w:val="008B66A9"/>
    <w:rsid w:val="008C1348"/>
    <w:rsid w:val="008E1B01"/>
    <w:rsid w:val="008F4529"/>
    <w:rsid w:val="00930063"/>
    <w:rsid w:val="00954BC4"/>
    <w:rsid w:val="00962DD7"/>
    <w:rsid w:val="009660D7"/>
    <w:rsid w:val="00971D6F"/>
    <w:rsid w:val="00976523"/>
    <w:rsid w:val="00977022"/>
    <w:rsid w:val="00983D36"/>
    <w:rsid w:val="00985CD0"/>
    <w:rsid w:val="0099680F"/>
    <w:rsid w:val="009B2521"/>
    <w:rsid w:val="009B696C"/>
    <w:rsid w:val="009C6940"/>
    <w:rsid w:val="009D1756"/>
    <w:rsid w:val="009E0E81"/>
    <w:rsid w:val="009E104C"/>
    <w:rsid w:val="009E49BF"/>
    <w:rsid w:val="00A064E5"/>
    <w:rsid w:val="00A1434D"/>
    <w:rsid w:val="00A21E14"/>
    <w:rsid w:val="00A417C1"/>
    <w:rsid w:val="00A62790"/>
    <w:rsid w:val="00A92131"/>
    <w:rsid w:val="00AE1D0F"/>
    <w:rsid w:val="00AF46F1"/>
    <w:rsid w:val="00B0449E"/>
    <w:rsid w:val="00B229F4"/>
    <w:rsid w:val="00B23B94"/>
    <w:rsid w:val="00B2412C"/>
    <w:rsid w:val="00B2756A"/>
    <w:rsid w:val="00B32079"/>
    <w:rsid w:val="00B341A8"/>
    <w:rsid w:val="00B420CE"/>
    <w:rsid w:val="00B450BC"/>
    <w:rsid w:val="00B50C94"/>
    <w:rsid w:val="00B518A3"/>
    <w:rsid w:val="00B56C69"/>
    <w:rsid w:val="00B64F2A"/>
    <w:rsid w:val="00B6799B"/>
    <w:rsid w:val="00B863FB"/>
    <w:rsid w:val="00B86440"/>
    <w:rsid w:val="00B9706D"/>
    <w:rsid w:val="00BA4F13"/>
    <w:rsid w:val="00BA7A44"/>
    <w:rsid w:val="00BB2D6F"/>
    <w:rsid w:val="00BB3FD3"/>
    <w:rsid w:val="00BC59DD"/>
    <w:rsid w:val="00BD4BD1"/>
    <w:rsid w:val="00BE31FB"/>
    <w:rsid w:val="00BE7A0E"/>
    <w:rsid w:val="00C000BA"/>
    <w:rsid w:val="00C00F8F"/>
    <w:rsid w:val="00C0141E"/>
    <w:rsid w:val="00C01B7C"/>
    <w:rsid w:val="00C03068"/>
    <w:rsid w:val="00C03C8A"/>
    <w:rsid w:val="00C14857"/>
    <w:rsid w:val="00C314FA"/>
    <w:rsid w:val="00C574FB"/>
    <w:rsid w:val="00C80BEF"/>
    <w:rsid w:val="00C84460"/>
    <w:rsid w:val="00C95924"/>
    <w:rsid w:val="00CB1462"/>
    <w:rsid w:val="00CB2B40"/>
    <w:rsid w:val="00CC07A8"/>
    <w:rsid w:val="00CC4C8F"/>
    <w:rsid w:val="00CC6549"/>
    <w:rsid w:val="00CE1B47"/>
    <w:rsid w:val="00CE354F"/>
    <w:rsid w:val="00D1630A"/>
    <w:rsid w:val="00D20A45"/>
    <w:rsid w:val="00D27E25"/>
    <w:rsid w:val="00D46FC7"/>
    <w:rsid w:val="00D620FD"/>
    <w:rsid w:val="00D632FF"/>
    <w:rsid w:val="00D76CA4"/>
    <w:rsid w:val="00D82F01"/>
    <w:rsid w:val="00D91044"/>
    <w:rsid w:val="00DA1A0D"/>
    <w:rsid w:val="00DC658B"/>
    <w:rsid w:val="00DD001B"/>
    <w:rsid w:val="00DD1421"/>
    <w:rsid w:val="00DE42A3"/>
    <w:rsid w:val="00DF5D79"/>
    <w:rsid w:val="00DF6353"/>
    <w:rsid w:val="00E1464B"/>
    <w:rsid w:val="00E431C9"/>
    <w:rsid w:val="00E65C4A"/>
    <w:rsid w:val="00E67454"/>
    <w:rsid w:val="00E74D27"/>
    <w:rsid w:val="00E76F53"/>
    <w:rsid w:val="00E909D4"/>
    <w:rsid w:val="00EA500F"/>
    <w:rsid w:val="00EC304B"/>
    <w:rsid w:val="00EC3D35"/>
    <w:rsid w:val="00EC7BFA"/>
    <w:rsid w:val="00ED1A5B"/>
    <w:rsid w:val="00ED1A6E"/>
    <w:rsid w:val="00ED77E9"/>
    <w:rsid w:val="00EE5757"/>
    <w:rsid w:val="00EF4E87"/>
    <w:rsid w:val="00EF55C5"/>
    <w:rsid w:val="00F0571C"/>
    <w:rsid w:val="00F161AE"/>
    <w:rsid w:val="00F33E06"/>
    <w:rsid w:val="00F5727F"/>
    <w:rsid w:val="00F6242A"/>
    <w:rsid w:val="00F71E96"/>
    <w:rsid w:val="00F87722"/>
    <w:rsid w:val="00FD0666"/>
    <w:rsid w:val="00FD56B4"/>
    <w:rsid w:val="00FD7756"/>
    <w:rsid w:val="00FD7870"/>
    <w:rsid w:val="00FE1C82"/>
    <w:rsid w:val="00FE58C3"/>
    <w:rsid w:val="00FE623A"/>
    <w:rsid w:val="00FF55EC"/>
    <w:rsid w:val="00FF6FE5"/>
    <w:rsid w:val="014CA2B6"/>
    <w:rsid w:val="01765E54"/>
    <w:rsid w:val="017B1369"/>
    <w:rsid w:val="019DE07B"/>
    <w:rsid w:val="01A47F55"/>
    <w:rsid w:val="02D6D7D5"/>
    <w:rsid w:val="039C299C"/>
    <w:rsid w:val="03D94FCD"/>
    <w:rsid w:val="03E08EBF"/>
    <w:rsid w:val="03E129EE"/>
    <w:rsid w:val="03EB418C"/>
    <w:rsid w:val="042E9078"/>
    <w:rsid w:val="04515D96"/>
    <w:rsid w:val="04C89265"/>
    <w:rsid w:val="0613D62A"/>
    <w:rsid w:val="068FE3A2"/>
    <w:rsid w:val="06916450"/>
    <w:rsid w:val="06F88C91"/>
    <w:rsid w:val="0723A7E8"/>
    <w:rsid w:val="0775490D"/>
    <w:rsid w:val="078BE2BF"/>
    <w:rsid w:val="07974AA7"/>
    <w:rsid w:val="07BC1E0C"/>
    <w:rsid w:val="08056116"/>
    <w:rsid w:val="080867A9"/>
    <w:rsid w:val="0859359E"/>
    <w:rsid w:val="0944A2FA"/>
    <w:rsid w:val="09518DF5"/>
    <w:rsid w:val="0A363CC9"/>
    <w:rsid w:val="0A411AB7"/>
    <w:rsid w:val="0A607E4C"/>
    <w:rsid w:val="0ABB551C"/>
    <w:rsid w:val="0B046DFD"/>
    <w:rsid w:val="0D1AD347"/>
    <w:rsid w:val="0D35538D"/>
    <w:rsid w:val="0D6E5604"/>
    <w:rsid w:val="0DB2A0E0"/>
    <w:rsid w:val="0E56EA3A"/>
    <w:rsid w:val="0E9889BF"/>
    <w:rsid w:val="0ED7F6B3"/>
    <w:rsid w:val="0EFA7CAB"/>
    <w:rsid w:val="0FD7550A"/>
    <w:rsid w:val="0FDF194D"/>
    <w:rsid w:val="101730DE"/>
    <w:rsid w:val="1060230C"/>
    <w:rsid w:val="10DE76E3"/>
    <w:rsid w:val="10F1C63A"/>
    <w:rsid w:val="10F783BA"/>
    <w:rsid w:val="1112EFF6"/>
    <w:rsid w:val="117956E6"/>
    <w:rsid w:val="11F6DD3F"/>
    <w:rsid w:val="12088B6A"/>
    <w:rsid w:val="1235A8AF"/>
    <w:rsid w:val="124C060B"/>
    <w:rsid w:val="12831214"/>
    <w:rsid w:val="129F91B3"/>
    <w:rsid w:val="12D57B0F"/>
    <w:rsid w:val="1322BA92"/>
    <w:rsid w:val="13733F87"/>
    <w:rsid w:val="13D5DD05"/>
    <w:rsid w:val="13F9BF0F"/>
    <w:rsid w:val="148FA4CB"/>
    <w:rsid w:val="1490C76A"/>
    <w:rsid w:val="14F40476"/>
    <w:rsid w:val="156ABACF"/>
    <w:rsid w:val="156BB43A"/>
    <w:rsid w:val="15FED650"/>
    <w:rsid w:val="16405184"/>
    <w:rsid w:val="16DD0A87"/>
    <w:rsid w:val="17322375"/>
    <w:rsid w:val="176295E1"/>
    <w:rsid w:val="18AEF517"/>
    <w:rsid w:val="19E534CD"/>
    <w:rsid w:val="1A1AA7F5"/>
    <w:rsid w:val="1A1B41F7"/>
    <w:rsid w:val="1A4920DF"/>
    <w:rsid w:val="1A4CBB58"/>
    <w:rsid w:val="1A61CD57"/>
    <w:rsid w:val="1B1AFD1B"/>
    <w:rsid w:val="1BD7AE43"/>
    <w:rsid w:val="1C0665C1"/>
    <w:rsid w:val="1C496A57"/>
    <w:rsid w:val="1CBC9A47"/>
    <w:rsid w:val="1D1CAB43"/>
    <w:rsid w:val="1DFC58AE"/>
    <w:rsid w:val="1E0D38B8"/>
    <w:rsid w:val="1E26DC32"/>
    <w:rsid w:val="1E5DA327"/>
    <w:rsid w:val="1E84F322"/>
    <w:rsid w:val="1E8EDF96"/>
    <w:rsid w:val="1EABC26D"/>
    <w:rsid w:val="1EBADA46"/>
    <w:rsid w:val="1EDE9D14"/>
    <w:rsid w:val="1F9A5004"/>
    <w:rsid w:val="1FAF6B49"/>
    <w:rsid w:val="1FDE7CD2"/>
    <w:rsid w:val="1FF36E5B"/>
    <w:rsid w:val="201D26C8"/>
    <w:rsid w:val="20BE4206"/>
    <w:rsid w:val="210F8461"/>
    <w:rsid w:val="212F006F"/>
    <w:rsid w:val="21558334"/>
    <w:rsid w:val="21ACFFDB"/>
    <w:rsid w:val="22DC8729"/>
    <w:rsid w:val="22FEA533"/>
    <w:rsid w:val="243B1261"/>
    <w:rsid w:val="24743EF2"/>
    <w:rsid w:val="24940856"/>
    <w:rsid w:val="254A4F5F"/>
    <w:rsid w:val="254EBA6B"/>
    <w:rsid w:val="25E1D50A"/>
    <w:rsid w:val="25F24A9A"/>
    <w:rsid w:val="268F9289"/>
    <w:rsid w:val="2708D930"/>
    <w:rsid w:val="275AB3CD"/>
    <w:rsid w:val="27796518"/>
    <w:rsid w:val="2803E400"/>
    <w:rsid w:val="282043BB"/>
    <w:rsid w:val="284A2DC6"/>
    <w:rsid w:val="286B56AC"/>
    <w:rsid w:val="28ABD46E"/>
    <w:rsid w:val="2932D72C"/>
    <w:rsid w:val="2964C7E0"/>
    <w:rsid w:val="2976F6BE"/>
    <w:rsid w:val="29F3AEDE"/>
    <w:rsid w:val="2A11C605"/>
    <w:rsid w:val="2A256B47"/>
    <w:rsid w:val="2A2AE7D8"/>
    <w:rsid w:val="2A580AA2"/>
    <w:rsid w:val="2A8B2D12"/>
    <w:rsid w:val="2A9AA396"/>
    <w:rsid w:val="2B46A98F"/>
    <w:rsid w:val="2B6BDCDE"/>
    <w:rsid w:val="2B842E94"/>
    <w:rsid w:val="2C37587B"/>
    <w:rsid w:val="2C4E53EB"/>
    <w:rsid w:val="2CCDFC8D"/>
    <w:rsid w:val="2CDD1E25"/>
    <w:rsid w:val="2CE170D5"/>
    <w:rsid w:val="2D0970C3"/>
    <w:rsid w:val="2D2A12DB"/>
    <w:rsid w:val="2E214392"/>
    <w:rsid w:val="2E3AE089"/>
    <w:rsid w:val="2F3EC79F"/>
    <w:rsid w:val="2F54598F"/>
    <w:rsid w:val="2FD07999"/>
    <w:rsid w:val="31393279"/>
    <w:rsid w:val="313FEC2B"/>
    <w:rsid w:val="31D70E68"/>
    <w:rsid w:val="322A3452"/>
    <w:rsid w:val="3236C9DF"/>
    <w:rsid w:val="333B9208"/>
    <w:rsid w:val="33FB4317"/>
    <w:rsid w:val="344D9CCB"/>
    <w:rsid w:val="3467A1EE"/>
    <w:rsid w:val="34A4FDEC"/>
    <w:rsid w:val="354A8981"/>
    <w:rsid w:val="357A287D"/>
    <w:rsid w:val="35F010B0"/>
    <w:rsid w:val="3660B96E"/>
    <w:rsid w:val="372C7141"/>
    <w:rsid w:val="37C768E3"/>
    <w:rsid w:val="384AA4B4"/>
    <w:rsid w:val="38565D93"/>
    <w:rsid w:val="3922E5E4"/>
    <w:rsid w:val="392F2D70"/>
    <w:rsid w:val="39DEE0A3"/>
    <w:rsid w:val="39EAF0EB"/>
    <w:rsid w:val="39FC8819"/>
    <w:rsid w:val="3A2370E1"/>
    <w:rsid w:val="3A9A9609"/>
    <w:rsid w:val="3A9DB8D0"/>
    <w:rsid w:val="3A9F4A7C"/>
    <w:rsid w:val="3AC00466"/>
    <w:rsid w:val="3B2CCD02"/>
    <w:rsid w:val="3BDF9524"/>
    <w:rsid w:val="3C33A035"/>
    <w:rsid w:val="3C4CF253"/>
    <w:rsid w:val="3CA1457A"/>
    <w:rsid w:val="3CA4C3AC"/>
    <w:rsid w:val="3D0A9892"/>
    <w:rsid w:val="3D14A1C4"/>
    <w:rsid w:val="3D5049C0"/>
    <w:rsid w:val="3DC96F81"/>
    <w:rsid w:val="3DE8929C"/>
    <w:rsid w:val="3E192C66"/>
    <w:rsid w:val="3EA35B95"/>
    <w:rsid w:val="3EBF503B"/>
    <w:rsid w:val="3F193E61"/>
    <w:rsid w:val="3F2D3ABF"/>
    <w:rsid w:val="3F30EAD5"/>
    <w:rsid w:val="3F9013C0"/>
    <w:rsid w:val="3FD79D39"/>
    <w:rsid w:val="4021F463"/>
    <w:rsid w:val="415F0C33"/>
    <w:rsid w:val="42E1939E"/>
    <w:rsid w:val="433443D3"/>
    <w:rsid w:val="43D58A2A"/>
    <w:rsid w:val="440E46E2"/>
    <w:rsid w:val="44941163"/>
    <w:rsid w:val="44AED26F"/>
    <w:rsid w:val="4573C09A"/>
    <w:rsid w:val="45879CB8"/>
    <w:rsid w:val="4597F35E"/>
    <w:rsid w:val="461F0EF3"/>
    <w:rsid w:val="46349061"/>
    <w:rsid w:val="475281A2"/>
    <w:rsid w:val="475A4967"/>
    <w:rsid w:val="475DE142"/>
    <w:rsid w:val="47689215"/>
    <w:rsid w:val="47A6CC0B"/>
    <w:rsid w:val="480583EF"/>
    <w:rsid w:val="484864C2"/>
    <w:rsid w:val="485321D9"/>
    <w:rsid w:val="48859170"/>
    <w:rsid w:val="488D5BA3"/>
    <w:rsid w:val="488D6AC1"/>
    <w:rsid w:val="48FE20A8"/>
    <w:rsid w:val="491CE890"/>
    <w:rsid w:val="4978E73A"/>
    <w:rsid w:val="49CDF1EE"/>
    <w:rsid w:val="4A446072"/>
    <w:rsid w:val="4B1EEC3F"/>
    <w:rsid w:val="4B26A24C"/>
    <w:rsid w:val="4B75A256"/>
    <w:rsid w:val="4BE36E09"/>
    <w:rsid w:val="4C891692"/>
    <w:rsid w:val="4CD10424"/>
    <w:rsid w:val="4CED5912"/>
    <w:rsid w:val="4D0DC808"/>
    <w:rsid w:val="4D5CC248"/>
    <w:rsid w:val="4DA5563A"/>
    <w:rsid w:val="4E2AB1EE"/>
    <w:rsid w:val="4E3E5908"/>
    <w:rsid w:val="4E9B9B19"/>
    <w:rsid w:val="4F5FF72B"/>
    <w:rsid w:val="4FA2926E"/>
    <w:rsid w:val="50163FEE"/>
    <w:rsid w:val="504DF0AC"/>
    <w:rsid w:val="51A7D62E"/>
    <w:rsid w:val="52694629"/>
    <w:rsid w:val="52BA1A6D"/>
    <w:rsid w:val="52D47C86"/>
    <w:rsid w:val="537777CF"/>
    <w:rsid w:val="537A3A5A"/>
    <w:rsid w:val="53D280B2"/>
    <w:rsid w:val="552FDCFC"/>
    <w:rsid w:val="561341B3"/>
    <w:rsid w:val="56A89180"/>
    <w:rsid w:val="5754DDFF"/>
    <w:rsid w:val="582C72C5"/>
    <w:rsid w:val="58340B97"/>
    <w:rsid w:val="585E0A05"/>
    <w:rsid w:val="58A9D2FF"/>
    <w:rsid w:val="58C17AC6"/>
    <w:rsid w:val="58CB79C1"/>
    <w:rsid w:val="593F41A5"/>
    <w:rsid w:val="59522894"/>
    <w:rsid w:val="5A1CFD60"/>
    <w:rsid w:val="5A9E3EE3"/>
    <w:rsid w:val="5B76CAF6"/>
    <w:rsid w:val="5C064351"/>
    <w:rsid w:val="5C0C5CF0"/>
    <w:rsid w:val="5C252A9A"/>
    <w:rsid w:val="5C3F8664"/>
    <w:rsid w:val="5C853FE1"/>
    <w:rsid w:val="5CAD8143"/>
    <w:rsid w:val="5CFF972A"/>
    <w:rsid w:val="5D68E123"/>
    <w:rsid w:val="5E298AF0"/>
    <w:rsid w:val="5E764C78"/>
    <w:rsid w:val="5E910C8E"/>
    <w:rsid w:val="5EBF28AA"/>
    <w:rsid w:val="5F0AD4E8"/>
    <w:rsid w:val="5F468806"/>
    <w:rsid w:val="5F907635"/>
    <w:rsid w:val="6051C4A9"/>
    <w:rsid w:val="605DCC04"/>
    <w:rsid w:val="60C3F023"/>
    <w:rsid w:val="60C5CE74"/>
    <w:rsid w:val="614B7667"/>
    <w:rsid w:val="616ED0BF"/>
    <w:rsid w:val="61AE5189"/>
    <w:rsid w:val="61D55D43"/>
    <w:rsid w:val="61E2E2E2"/>
    <w:rsid w:val="626EA7E7"/>
    <w:rsid w:val="62D11125"/>
    <w:rsid w:val="63C24CEE"/>
    <w:rsid w:val="63DB2B1E"/>
    <w:rsid w:val="6451CACF"/>
    <w:rsid w:val="64C52893"/>
    <w:rsid w:val="64DFB214"/>
    <w:rsid w:val="6523C50A"/>
    <w:rsid w:val="65495D95"/>
    <w:rsid w:val="655FA04F"/>
    <w:rsid w:val="65651595"/>
    <w:rsid w:val="65692FB6"/>
    <w:rsid w:val="65806A91"/>
    <w:rsid w:val="65976220"/>
    <w:rsid w:val="65B8B4C2"/>
    <w:rsid w:val="65FAA3EA"/>
    <w:rsid w:val="669C7456"/>
    <w:rsid w:val="672E59F2"/>
    <w:rsid w:val="6751259E"/>
    <w:rsid w:val="67AE9998"/>
    <w:rsid w:val="68859E8A"/>
    <w:rsid w:val="689E33FC"/>
    <w:rsid w:val="68E35553"/>
    <w:rsid w:val="68FCBCD8"/>
    <w:rsid w:val="694D2DEA"/>
    <w:rsid w:val="69DD2FD3"/>
    <w:rsid w:val="69E127C4"/>
    <w:rsid w:val="6A36C4BF"/>
    <w:rsid w:val="6A675A86"/>
    <w:rsid w:val="6ADCE2B1"/>
    <w:rsid w:val="6AE7E5A5"/>
    <w:rsid w:val="6AFFA3AD"/>
    <w:rsid w:val="6B2D5E6B"/>
    <w:rsid w:val="6B387A83"/>
    <w:rsid w:val="6B5EFEDE"/>
    <w:rsid w:val="6BE62F3D"/>
    <w:rsid w:val="6C4C78BD"/>
    <w:rsid w:val="6C644BFA"/>
    <w:rsid w:val="6D161C25"/>
    <w:rsid w:val="6DA6990B"/>
    <w:rsid w:val="6DB13BA7"/>
    <w:rsid w:val="6E4392CC"/>
    <w:rsid w:val="6EDCC98F"/>
    <w:rsid w:val="6F2C60F7"/>
    <w:rsid w:val="6FE46087"/>
    <w:rsid w:val="7050BCB6"/>
    <w:rsid w:val="70C3E024"/>
    <w:rsid w:val="70E87913"/>
    <w:rsid w:val="713ECA91"/>
    <w:rsid w:val="71B3C93D"/>
    <w:rsid w:val="71C81EB0"/>
    <w:rsid w:val="7215479E"/>
    <w:rsid w:val="72B6BD73"/>
    <w:rsid w:val="73158CA1"/>
    <w:rsid w:val="7397232D"/>
    <w:rsid w:val="73C58CBE"/>
    <w:rsid w:val="73D27D02"/>
    <w:rsid w:val="74430E7D"/>
    <w:rsid w:val="744490BA"/>
    <w:rsid w:val="7445B25C"/>
    <w:rsid w:val="744D023C"/>
    <w:rsid w:val="747064DF"/>
    <w:rsid w:val="74F38EA6"/>
    <w:rsid w:val="75D4ADEB"/>
    <w:rsid w:val="760DB21D"/>
    <w:rsid w:val="76589FF9"/>
    <w:rsid w:val="766B9855"/>
    <w:rsid w:val="778AC8A1"/>
    <w:rsid w:val="77A00D0B"/>
    <w:rsid w:val="784D160B"/>
    <w:rsid w:val="789B3733"/>
    <w:rsid w:val="78E15353"/>
    <w:rsid w:val="79A88F3C"/>
    <w:rsid w:val="79AB0E0F"/>
    <w:rsid w:val="7A1ABFAD"/>
    <w:rsid w:val="7A270946"/>
    <w:rsid w:val="7A7B776C"/>
    <w:rsid w:val="7A968A9F"/>
    <w:rsid w:val="7B0A6A21"/>
    <w:rsid w:val="7B93E2C3"/>
    <w:rsid w:val="7BEDA4BC"/>
    <w:rsid w:val="7C0FD8B5"/>
    <w:rsid w:val="7C66A5DF"/>
    <w:rsid w:val="7C8441BC"/>
    <w:rsid w:val="7CCA2D81"/>
    <w:rsid w:val="7CF29181"/>
    <w:rsid w:val="7DAA91AE"/>
    <w:rsid w:val="7DE7EC4B"/>
    <w:rsid w:val="7E59A6EC"/>
    <w:rsid w:val="7E627D64"/>
    <w:rsid w:val="7ED57FB5"/>
    <w:rsid w:val="7EFC5822"/>
    <w:rsid w:val="7F11E2EC"/>
    <w:rsid w:val="7F23F046"/>
    <w:rsid w:val="7F834058"/>
    <w:rsid w:val="7F8D5B13"/>
    <w:rsid w:val="7FCA74F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66B20"/>
  <w15:chartTrackingRefBased/>
  <w15:docId w15:val="{E9281A87-7075-4E0F-ABD0-F5658DAB0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E431C9"/>
    <w:rPr>
      <w:color w:val="605E5C"/>
      <w:shd w:val="clear" w:color="auto" w:fill="E1DFDD"/>
    </w:rPr>
  </w:style>
  <w:style w:type="character" w:styleId="BookTitle">
    <w:name w:val="Book Title"/>
    <w:basedOn w:val="DefaultParagraphFont"/>
    <w:uiPriority w:val="33"/>
    <w:semiHidden/>
    <w:unhideWhenUsed/>
    <w:qFormat/>
    <w:rsid w:val="00E909D4"/>
    <w:rPr>
      <w:b/>
      <w:bCs/>
      <w:i/>
      <w:iCs/>
      <w:spacing w:val="5"/>
    </w:rPr>
  </w:style>
  <w:style w:type="character" w:styleId="IntenseEmphasis">
    <w:name w:val="Intense Emphasis"/>
    <w:basedOn w:val="DefaultParagraphFont"/>
    <w:uiPriority w:val="21"/>
    <w:semiHidden/>
    <w:unhideWhenUsed/>
    <w:qFormat/>
    <w:rsid w:val="00E909D4"/>
    <w:rPr>
      <w:i/>
      <w:iCs/>
      <w:color w:val="DDDDDD" w:themeColor="accent1"/>
    </w:rPr>
  </w:style>
  <w:style w:type="character" w:styleId="IntenseReference">
    <w:name w:val="Intense Reference"/>
    <w:basedOn w:val="DefaultParagraphFont"/>
    <w:uiPriority w:val="32"/>
    <w:semiHidden/>
    <w:unhideWhenUsed/>
    <w:qFormat/>
    <w:rsid w:val="00E909D4"/>
    <w:rPr>
      <w:b/>
      <w:bCs/>
      <w:smallCaps/>
      <w:color w:val="DDDDDD" w:themeColor="accent1"/>
      <w:spacing w:val="5"/>
    </w:rPr>
  </w:style>
  <w:style w:type="character" w:styleId="Strong">
    <w:name w:val="Strong"/>
    <w:basedOn w:val="DefaultParagraphFont"/>
    <w:uiPriority w:val="22"/>
    <w:semiHidden/>
    <w:unhideWhenUsed/>
    <w:qFormat/>
    <w:rsid w:val="00E909D4"/>
    <w:rPr>
      <w:b/>
      <w:bCs/>
    </w:rPr>
  </w:style>
  <w:style w:type="character" w:styleId="SubtleEmphasis">
    <w:name w:val="Subtle Emphasis"/>
    <w:basedOn w:val="DefaultParagraphFont"/>
    <w:uiPriority w:val="19"/>
    <w:semiHidden/>
    <w:unhideWhenUsed/>
    <w:qFormat/>
    <w:rsid w:val="00E909D4"/>
    <w:rPr>
      <w:i/>
      <w:iCs/>
      <w:color w:val="404040" w:themeColor="text1" w:themeTint="BF"/>
    </w:rPr>
  </w:style>
  <w:style w:type="character" w:styleId="SubtleReference">
    <w:name w:val="Subtle Reference"/>
    <w:basedOn w:val="DefaultParagraphFont"/>
    <w:uiPriority w:val="31"/>
    <w:semiHidden/>
    <w:unhideWhenUsed/>
    <w:qFormat/>
    <w:rsid w:val="00E909D4"/>
    <w:rPr>
      <w:smallCaps/>
      <w:color w:val="5A5A5A" w:themeColor="text1" w:themeTint="A5"/>
    </w:rPr>
  </w:style>
  <w:style w:type="paragraph" w:styleId="TOCHeading">
    <w:name w:val="TOC Heading"/>
    <w:basedOn w:val="Heading1"/>
    <w:next w:val="Normal"/>
    <w:uiPriority w:val="39"/>
    <w:semiHidden/>
    <w:unhideWhenUsed/>
    <w:qFormat/>
    <w:rsid w:val="00E909D4"/>
    <w:pPr>
      <w:spacing w:before="240"/>
      <w:ind w:firstLine="720"/>
      <w:jc w:val="left"/>
      <w:outlineLvl w:val="9"/>
    </w:pPr>
    <w:rPr>
      <w:b w:val="0"/>
      <w:bCs w:val="0"/>
      <w:color w:val="A5A5A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adoptium.net/docs/faq" TargetMode="External"/><Relationship Id="rId19"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system32\%7b3E0CF6B9-4266-BF4C-A85C-6A7B556A0EE3%7dtf16392902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57E58AB5F00548B9EF8AC9966FF726" ma:contentTypeVersion="9" ma:contentTypeDescription="Create a new document." ma:contentTypeScope="" ma:versionID="265445c35408a243652b351d2fe50918">
  <xsd:schema xmlns:xsd="http://www.w3.org/2001/XMLSchema" xmlns:xs="http://www.w3.org/2001/XMLSchema" xmlns:p="http://schemas.microsoft.com/office/2006/metadata/properties" xmlns:ns3="b53ab9f2-e906-4883-b11e-657291934b20" targetNamespace="http://schemas.microsoft.com/office/2006/metadata/properties" ma:root="true" ma:fieldsID="332039ec614abca64a3665dcb922d063" ns3:_="">
    <xsd:import namespace="b53ab9f2-e906-4883-b11e-657291934b2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3ab9f2-e906-4883-b11e-657291934b2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53ab9f2-e906-4883-b11e-657291934b2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FF0FA8-D0E3-47CE-B211-601F60CDC2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3ab9f2-e906-4883-b11e-657291934b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b53ab9f2-e906-4883-b11e-657291934b20"/>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{3E0CF6B9-4266-BF4C-A85C-6A7B556A0EE3}tf16392902_win32</Template>
  <TotalTime>48</TotalTime>
  <Pages>4</Pages>
  <Words>552</Words>
  <Characters>3152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Module 1 Assignment 1 What is Java</vt:lpstr>
    </vt:vector>
  </TitlesOfParts>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Assignment 3: Application Development Project Topic Selection</dc:title>
  <dc:subject>Module 4 Assignment 1: A Leader's Communication</dc:subject>
  <dc:creator>Andrea Rose Baker</dc:creator>
  <cp:keywords/>
  <dc:description>Indiana Tech, Dr. Femi Ojo</dc:description>
  <cp:lastModifiedBy>Andrea Baker</cp:lastModifiedBy>
  <cp:revision>23</cp:revision>
  <dcterms:created xsi:type="dcterms:W3CDTF">2026-10-17T19:33:00Z</dcterms:created>
  <dcterms:modified xsi:type="dcterms:W3CDTF">2026-10-17T20:51:00Z</dcterms:modified>
  <cp:category>Global Leadership in Business</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0x010100EB57E58AB5F00548B9EF8AC9966FF726</vt:lpwstr>
  </property>
  <property fmtid="{D5CDD505-2E9C-101B-9397-08002B2CF9AE}" pid="3" name="GrammarlyDocumentId">
    <vt:lpwstr>9ba0fce1-4092-4c86-a36b-31b669bd8be7</vt:lpwstr>
  </property>
</Properties>
</file>