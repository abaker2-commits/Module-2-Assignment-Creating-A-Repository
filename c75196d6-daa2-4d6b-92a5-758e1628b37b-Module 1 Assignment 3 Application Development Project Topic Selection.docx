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5EC8" w14:textId="77777777" w:rsidR="002C79E6" w:rsidRDefault="002C79E6" w:rsidP="002C79E6"/>
    <w:p w14:paraId="37C2CE03" w14:textId="77777777" w:rsidR="002C79E6" w:rsidRDefault="002C79E6" w:rsidP="002C79E6"/>
    <w:p w14:paraId="47661B23" w14:textId="77777777" w:rsidR="002C79E6" w:rsidRDefault="002C79E6" w:rsidP="002C79E6"/>
    <w:p w14:paraId="3A0A56E4" w14:textId="0BF46DCC" w:rsidR="322A3452" w:rsidRDefault="322A3452" w:rsidP="322A3452">
      <w:pPr>
        <w:rPr>
          <w:rFonts w:ascii="Calibri" w:eastAsia="SimSun" w:hAnsi="Calibri" w:cs="Arial"/>
          <w:szCs w:val="22"/>
        </w:rPr>
      </w:pPr>
    </w:p>
    <w:p w14:paraId="03FA040B" w14:textId="77777777" w:rsidR="00B420CE" w:rsidRDefault="00B420CE" w:rsidP="00B420CE">
      <w:pPr>
        <w:ind w:firstLine="0"/>
        <w:rPr>
          <w:rFonts w:ascii="Calibri" w:eastAsia="SimSun" w:hAnsi="Calibri" w:cs="Arial"/>
          <w:szCs w:val="22"/>
        </w:rPr>
      </w:pPr>
    </w:p>
    <w:p w14:paraId="762D16A0" w14:textId="7E8B60C9" w:rsidR="201D26C8" w:rsidRDefault="00E0102D" w:rsidP="5E910C8E">
      <w:pPr>
        <w:pStyle w:val="Subtitle"/>
        <w:rPr>
          <w:rFonts w:ascii="Arial" w:eastAsia="Arial" w:hAnsi="Arial" w:cs="Arial"/>
        </w:rPr>
      </w:pPr>
      <w:r w:rsidRPr="00E0102D">
        <w:rPr>
          <w:rFonts w:ascii="Calibri" w:eastAsia="SimSun" w:hAnsi="Calibri" w:cs="Arial"/>
          <w:b/>
          <w:bCs/>
          <w:sz w:val="28"/>
          <w:szCs w:val="28"/>
        </w:rPr>
        <w:t>Module 1 Assignment 3: Application Development Project Topic Selection</w:t>
      </w:r>
    </w:p>
    <w:p w14:paraId="3AC9E512" w14:textId="724295FB" w:rsidR="00A417C1" w:rsidRDefault="00AF46F1" w:rsidP="5E910C8E">
      <w:pPr>
        <w:pStyle w:val="Subtitle"/>
        <w:rPr>
          <w:rFonts w:ascii="Arial" w:eastAsia="Arial" w:hAnsi="Arial" w:cs="Arial"/>
        </w:rPr>
      </w:pPr>
      <w:r w:rsidRPr="5E910C8E">
        <w:rPr>
          <w:rFonts w:ascii="Arial" w:eastAsia="Arial" w:hAnsi="Arial" w:cs="Arial"/>
        </w:rPr>
        <w:t>Andrea Rose Baker</w:t>
      </w:r>
    </w:p>
    <w:p w14:paraId="6E65C16C" w14:textId="4A69B358" w:rsidR="002C79E6" w:rsidRDefault="00AF46F1" w:rsidP="5E910C8E">
      <w:pPr>
        <w:pStyle w:val="Subtitle"/>
        <w:rPr>
          <w:rFonts w:ascii="Arial" w:eastAsia="Arial" w:hAnsi="Arial" w:cs="Arial"/>
        </w:rPr>
      </w:pPr>
      <w:r w:rsidRPr="5E910C8E">
        <w:rPr>
          <w:rFonts w:ascii="Arial" w:eastAsia="Arial" w:hAnsi="Arial" w:cs="Arial"/>
        </w:rPr>
        <w:t>Indiana Tech</w:t>
      </w:r>
    </w:p>
    <w:p w14:paraId="0F7C55D7" w14:textId="77777777" w:rsidR="008E1B01" w:rsidRDefault="008E1B01" w:rsidP="73158CA1">
      <w:pPr>
        <w:pStyle w:val="Subtitle"/>
        <w:rPr>
          <w:rFonts w:ascii="Arial" w:eastAsia="Arial" w:hAnsi="Arial" w:cs="Arial"/>
        </w:rPr>
      </w:pPr>
      <w:r w:rsidRPr="008E1B01">
        <w:rPr>
          <w:rFonts w:ascii="Arial" w:eastAsia="Arial" w:hAnsi="Arial" w:cs="Arial"/>
        </w:rPr>
        <w:t>CS 3700 - Object Orientation</w:t>
      </w:r>
    </w:p>
    <w:p w14:paraId="71D7F227" w14:textId="77777777" w:rsidR="00B420CE" w:rsidRPr="00B420CE" w:rsidRDefault="00B420CE" w:rsidP="002C79E6">
      <w:pPr>
        <w:pStyle w:val="Subtitle"/>
        <w:rPr>
          <w:rFonts w:ascii="Arial" w:eastAsia="Arial" w:hAnsi="Arial" w:cs="Arial"/>
        </w:rPr>
      </w:pPr>
      <w:r w:rsidRPr="00B420CE">
        <w:rPr>
          <w:rFonts w:ascii="Arial" w:eastAsia="Arial" w:hAnsi="Arial" w:cs="Arial"/>
        </w:rPr>
        <w:t> Dr. Femi Ojo</w:t>
      </w:r>
    </w:p>
    <w:p w14:paraId="4F29A172" w14:textId="72EFBAA3" w:rsidR="201D26C8" w:rsidRDefault="00D632FF" w:rsidP="002C79E6">
      <w:pPr>
        <w:pStyle w:val="Subtitle"/>
      </w:pPr>
      <w:r>
        <w:rPr>
          <w:rFonts w:ascii="Arial" w:eastAsia="Arial" w:hAnsi="Arial" w:cs="Arial"/>
        </w:rPr>
        <w:t>October 1</w:t>
      </w:r>
      <w:r w:rsidR="008E1B01">
        <w:rPr>
          <w:rFonts w:ascii="Arial" w:eastAsia="Arial" w:hAnsi="Arial" w:cs="Arial"/>
        </w:rPr>
        <w:t>8</w:t>
      </w:r>
      <w:r w:rsidR="789B3733" w:rsidRPr="322A3452">
        <w:rPr>
          <w:rFonts w:ascii="Arial" w:eastAsia="Arial" w:hAnsi="Arial" w:cs="Arial"/>
        </w:rPr>
        <w:t>,</w:t>
      </w:r>
      <w:r w:rsidR="04515D96" w:rsidRPr="322A3452">
        <w:rPr>
          <w:rFonts w:ascii="Arial" w:eastAsia="Arial" w:hAnsi="Arial" w:cs="Arial"/>
        </w:rPr>
        <w:t xml:space="preserve"> 2026</w:t>
      </w:r>
    </w:p>
    <w:p w14:paraId="0B235FD2" w14:textId="77777777" w:rsidR="201D26C8" w:rsidRDefault="201D26C8" w:rsidP="014CA2B6">
      <w:pPr>
        <w:pStyle w:val="Title2"/>
        <w:rPr>
          <w:rFonts w:ascii="Calibri" w:eastAsia="Calibri" w:hAnsi="Calibri" w:cs="Calibri"/>
          <w:szCs w:val="22"/>
        </w:rPr>
      </w:pPr>
    </w:p>
    <w:p w14:paraId="671FA0C0" w14:textId="77777777" w:rsidR="201D26C8" w:rsidRDefault="201D26C8" w:rsidP="014CA2B6">
      <w:pPr>
        <w:pStyle w:val="Title2"/>
        <w:rPr>
          <w:rFonts w:ascii="Calibri" w:eastAsia="Calibri" w:hAnsi="Calibri" w:cs="Calibri"/>
          <w:szCs w:val="22"/>
        </w:rPr>
      </w:pPr>
    </w:p>
    <w:p w14:paraId="4366DF0F" w14:textId="77777777" w:rsidR="201D26C8" w:rsidRDefault="201D26C8" w:rsidP="014CA2B6">
      <w:pPr>
        <w:pStyle w:val="Title2"/>
        <w:rPr>
          <w:rFonts w:ascii="Calibri" w:eastAsia="Calibri" w:hAnsi="Calibri" w:cs="Calibri"/>
          <w:szCs w:val="22"/>
        </w:rPr>
      </w:pPr>
    </w:p>
    <w:p w14:paraId="5C881F36" w14:textId="77777777" w:rsidR="201D26C8" w:rsidRDefault="201D26C8" w:rsidP="014CA2B6">
      <w:pPr>
        <w:pStyle w:val="Title2"/>
        <w:rPr>
          <w:rFonts w:ascii="Calibri" w:eastAsia="Calibri" w:hAnsi="Calibri" w:cs="Calibri"/>
          <w:szCs w:val="22"/>
        </w:rPr>
      </w:pPr>
    </w:p>
    <w:p w14:paraId="6D222F82" w14:textId="77777777" w:rsidR="201D26C8" w:rsidRDefault="201D26C8" w:rsidP="014CA2B6">
      <w:pPr>
        <w:pStyle w:val="Title2"/>
        <w:rPr>
          <w:rFonts w:ascii="Calibri" w:eastAsia="Calibri" w:hAnsi="Calibri" w:cs="Calibri"/>
          <w:szCs w:val="22"/>
        </w:rPr>
      </w:pPr>
    </w:p>
    <w:p w14:paraId="538586B6" w14:textId="77777777" w:rsidR="201D26C8" w:rsidRDefault="201D26C8" w:rsidP="014CA2B6">
      <w:pPr>
        <w:pStyle w:val="Title2"/>
        <w:rPr>
          <w:rFonts w:ascii="Calibri" w:eastAsia="Calibri" w:hAnsi="Calibri" w:cs="Calibri"/>
          <w:szCs w:val="22"/>
        </w:rPr>
      </w:pPr>
    </w:p>
    <w:p w14:paraId="448DD0F4" w14:textId="77777777" w:rsidR="201D26C8" w:rsidRDefault="201D26C8" w:rsidP="014CA2B6">
      <w:pPr>
        <w:pStyle w:val="Title2"/>
        <w:rPr>
          <w:rFonts w:ascii="Calibri" w:eastAsia="Calibri" w:hAnsi="Calibri" w:cs="Calibri"/>
          <w:szCs w:val="22"/>
        </w:rPr>
      </w:pPr>
    </w:p>
    <w:p w14:paraId="0228761B" w14:textId="06FCB04F" w:rsidR="00FE1C82" w:rsidRPr="00CE354F" w:rsidRDefault="00FE1C82" w:rsidP="73158CA1">
      <w:pPr>
        <w:spacing w:line="240" w:lineRule="auto"/>
        <w:rPr>
          <w:rFonts w:ascii="Arial" w:eastAsia="Arial" w:hAnsi="Arial" w:cs="Arial"/>
          <w:b/>
          <w:bCs/>
          <w:color w:val="auto"/>
          <w:sz w:val="24"/>
          <w:lang w:eastAsia="en-US"/>
        </w:rPr>
      </w:pPr>
    </w:p>
    <w:p w14:paraId="11705757" w14:textId="58CE0B5D" w:rsidR="00FE1C82" w:rsidRPr="00CE354F" w:rsidRDefault="00FE1C82" w:rsidP="73158CA1">
      <w:pPr>
        <w:spacing w:line="240" w:lineRule="auto"/>
      </w:pPr>
      <w:r>
        <w:br w:type="page"/>
      </w:r>
    </w:p>
    <w:p w14:paraId="5CE17E80" w14:textId="77777777" w:rsidR="0090271A" w:rsidRPr="0090271A" w:rsidRDefault="0090271A" w:rsidP="0090271A">
      <w:pPr>
        <w:ind w:firstLine="0"/>
        <w:jc w:val="center"/>
        <w:rPr>
          <w:rFonts w:ascii="Arial" w:eastAsia="Arial" w:hAnsi="Arial" w:cs="Arial"/>
          <w:b/>
          <w:bCs/>
          <w:sz w:val="24"/>
        </w:rPr>
      </w:pPr>
      <w:r w:rsidRPr="0090271A">
        <w:rPr>
          <w:rFonts w:ascii="Arial" w:eastAsia="Arial" w:hAnsi="Arial" w:cs="Arial"/>
          <w:b/>
          <w:bCs/>
          <w:sz w:val="24"/>
        </w:rPr>
        <w:lastRenderedPageBreak/>
        <w:t>Proposed Topic: VR&amp;E Student Veteran Organizer</w:t>
      </w:r>
    </w:p>
    <w:p w14:paraId="51BED109" w14:textId="00CFA905" w:rsidR="0090271A" w:rsidRPr="0090271A" w:rsidRDefault="00D93080" w:rsidP="00D93080">
      <w:pPr>
        <w:pStyle w:val="Subtitle"/>
        <w:rPr>
          <w:rFonts w:eastAsia="Arial"/>
          <w:b/>
          <w:bCs/>
        </w:rPr>
      </w:pPr>
      <w:r>
        <w:t>This project addresses a personal need and provides something useful to continue developing after the</w:t>
      </w:r>
      <w:r w:rsidR="00D3379E">
        <w:t xml:space="preserve"> </w:t>
      </w:r>
      <w:r>
        <w:t>course. I am requesting instructor approval for this proposed topic.</w:t>
      </w:r>
    </w:p>
    <w:p w14:paraId="04A0CBE0" w14:textId="4352C897" w:rsidR="0090271A" w:rsidRPr="0090271A" w:rsidRDefault="0090271A" w:rsidP="0090271A">
      <w:pPr>
        <w:rPr>
          <w:rFonts w:ascii="Arial" w:hAnsi="Arial" w:cs="Arial"/>
          <w:sz w:val="24"/>
        </w:rPr>
      </w:pPr>
      <w:r w:rsidRPr="0090271A">
        <w:rPr>
          <w:rFonts w:ascii="Arial" w:hAnsi="Arial" w:cs="Arial"/>
          <w:sz w:val="24"/>
        </w:rPr>
        <w:t xml:space="preserve">For my Application Development Project, I would like to create a Java application that helps student veterans organize their Veteran Readiness and Employment (VR&amp;E) responsibilities. I chose this topic because I want a practical way to </w:t>
      </w:r>
      <w:r w:rsidR="00090AF5">
        <w:rPr>
          <w:rFonts w:ascii="Arial" w:hAnsi="Arial" w:cs="Arial"/>
          <w:sz w:val="24"/>
        </w:rPr>
        <w:t>track what I need to complete or submit, what I have already sent, and what is still waiting for approval or payment as a student veteran, and I don't know of any program that does this</w:t>
      </w:r>
      <w:r w:rsidRPr="0090271A">
        <w:rPr>
          <w:rFonts w:ascii="Arial" w:hAnsi="Arial" w:cs="Arial"/>
          <w:sz w:val="24"/>
        </w:rPr>
        <w:t>.</w:t>
      </w:r>
      <w:r>
        <w:rPr>
          <w:rFonts w:ascii="Arial" w:hAnsi="Arial" w:cs="Arial"/>
          <w:sz w:val="24"/>
        </w:rPr>
        <w:t xml:space="preserve"> </w:t>
      </w:r>
      <w:r w:rsidRPr="0090271A">
        <w:rPr>
          <w:rFonts w:ascii="Arial" w:hAnsi="Arial" w:cs="Arial"/>
          <w:sz w:val="24"/>
        </w:rPr>
        <w:t xml:space="preserve">The application would allow </w:t>
      </w:r>
      <w:r w:rsidR="00527330">
        <w:rPr>
          <w:rFonts w:ascii="Arial" w:hAnsi="Arial" w:cs="Arial"/>
          <w:sz w:val="24"/>
        </w:rPr>
        <w:t>veterans</w:t>
      </w:r>
      <w:r w:rsidRPr="0090271A">
        <w:rPr>
          <w:rFonts w:ascii="Arial" w:hAnsi="Arial" w:cs="Arial"/>
          <w:sz w:val="24"/>
        </w:rPr>
        <w:t xml:space="preserve"> to track tasks and deadlines, record equipment requests, update request statuses, and monitor expected payments and reimbursements. It would also provide a place for communication notes and follow-up dates. A summary screen would show outstanding tasks, pending requests, and payments that have not yet been received.</w:t>
      </w:r>
    </w:p>
    <w:p w14:paraId="27B9FD09" w14:textId="77777777" w:rsidR="0090271A" w:rsidRPr="0090271A" w:rsidRDefault="0090271A" w:rsidP="0090271A">
      <w:pPr>
        <w:rPr>
          <w:rFonts w:ascii="Arial" w:hAnsi="Arial" w:cs="Arial"/>
          <w:sz w:val="24"/>
        </w:rPr>
      </w:pPr>
    </w:p>
    <w:p w14:paraId="43D2234F" w14:textId="14267B19" w:rsidR="009660D7" w:rsidRPr="0090271A" w:rsidRDefault="00EE5979" w:rsidP="0090271A">
      <w:pPr>
        <w:rPr>
          <w:rFonts w:ascii="Arial" w:hAnsi="Arial" w:cs="Arial"/>
          <w:sz w:val="24"/>
        </w:rPr>
      </w:pPr>
      <w:r>
        <w:rPr>
          <w:rFonts w:ascii="Arial" w:hAnsi="Arial" w:cs="Arial"/>
          <w:sz w:val="24"/>
        </w:rPr>
        <w:t xml:space="preserve">I would also like to include a basic, user-maintained equipment and vendor reference list. Users could record product options, estimated prices, vendor information, and notes on authorization confirmed for a particular request. The application would store that information rather than independently identifying approved vendors or purchases. For the initial scope, I envision a single-user Java desktop application with manually entered data and locally saved records. It will not connect to VA systems, submit requests, verify payments, or determine eligibility or authorization. This scope will allow me to focus on designing, building, testing, and documenting a working application. </w:t>
      </w:r>
    </w:p>
    <w:sectPr w:rsidR="009660D7" w:rsidRPr="0090271A" w:rsidSect="005332E4">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8A6F5" w14:textId="77777777" w:rsidR="00E01191" w:rsidRDefault="00E01191">
      <w:pPr>
        <w:spacing w:line="240" w:lineRule="auto"/>
      </w:pPr>
      <w:r>
        <w:separator/>
      </w:r>
    </w:p>
    <w:p w14:paraId="0DF9EB36" w14:textId="77777777" w:rsidR="00E01191" w:rsidRDefault="00E01191"/>
  </w:endnote>
  <w:endnote w:type="continuationSeparator" w:id="0">
    <w:p w14:paraId="57143C6D" w14:textId="77777777" w:rsidR="00E01191" w:rsidRDefault="00E01191">
      <w:pPr>
        <w:spacing w:line="240" w:lineRule="auto"/>
      </w:pPr>
      <w:r>
        <w:continuationSeparator/>
      </w:r>
    </w:p>
    <w:p w14:paraId="3E5F0747" w14:textId="77777777" w:rsidR="00E01191" w:rsidRDefault="00E011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5D07"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822D1"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38F89"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24BC1" w14:textId="77777777" w:rsidR="00E01191" w:rsidRDefault="00E01191">
      <w:pPr>
        <w:spacing w:line="240" w:lineRule="auto"/>
      </w:pPr>
      <w:r>
        <w:separator/>
      </w:r>
    </w:p>
    <w:p w14:paraId="37D0F8E4" w14:textId="77777777" w:rsidR="00E01191" w:rsidRDefault="00E01191"/>
  </w:footnote>
  <w:footnote w:type="continuationSeparator" w:id="0">
    <w:p w14:paraId="155CFC0F" w14:textId="77777777" w:rsidR="00E01191" w:rsidRDefault="00E01191">
      <w:pPr>
        <w:spacing w:line="240" w:lineRule="auto"/>
      </w:pPr>
      <w:r>
        <w:continuationSeparator/>
      </w:r>
    </w:p>
    <w:p w14:paraId="2B3E83B9" w14:textId="77777777" w:rsidR="00E01191" w:rsidRDefault="00E011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64D2"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965F"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9AE4" w14:textId="77777777" w:rsidR="3E192C66" w:rsidRPr="002F3AE9" w:rsidRDefault="3E192C66" w:rsidP="002F3AE9">
    <w:pPr>
      <w:pStyle w:val="Header"/>
    </w:pPr>
  </w:p>
</w:hdr>
</file>

<file path=word/intelligence2.xml><?xml version="1.0" encoding="utf-8"?>
<int2:intelligence xmlns:int2="http://schemas.microsoft.com/office/intelligence/2020/intelligence" xmlns:oel="http://schemas.microsoft.com/office/2019/extlst">
  <int2:observations>
    <int2:textHash int2:hashCode="LYYBt9dN6oQdtd" int2:id="Rb9GgENE">
      <int2:state int2:value="Rejected" int2:type="spell"/>
    </int2:textHash>
    <int2:textHash int2:hashCode="LeZ5ngEljCsObH" int2:id="It67OYrS">
      <int2:state int2:value="Rejected" int2:type="spell"/>
    </int2:textHash>
    <int2:textHash int2:hashCode="kuUD+nsSTuUbbh" int2:id="Gc2V3SZ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F1"/>
    <w:rsid w:val="00011743"/>
    <w:rsid w:val="00023AFE"/>
    <w:rsid w:val="00064A71"/>
    <w:rsid w:val="00076C37"/>
    <w:rsid w:val="00077F4A"/>
    <w:rsid w:val="00083E4D"/>
    <w:rsid w:val="00090AF5"/>
    <w:rsid w:val="000A3CD6"/>
    <w:rsid w:val="000A3D9B"/>
    <w:rsid w:val="000A5E99"/>
    <w:rsid w:val="000A7343"/>
    <w:rsid w:val="000D4642"/>
    <w:rsid w:val="000D539D"/>
    <w:rsid w:val="000E1AE4"/>
    <w:rsid w:val="000E62DB"/>
    <w:rsid w:val="00104131"/>
    <w:rsid w:val="001101DB"/>
    <w:rsid w:val="00116273"/>
    <w:rsid w:val="00120E24"/>
    <w:rsid w:val="00127FD2"/>
    <w:rsid w:val="00135226"/>
    <w:rsid w:val="001426D9"/>
    <w:rsid w:val="00147805"/>
    <w:rsid w:val="0015233D"/>
    <w:rsid w:val="001569A9"/>
    <w:rsid w:val="001600B5"/>
    <w:rsid w:val="001734F8"/>
    <w:rsid w:val="0018398B"/>
    <w:rsid w:val="001A0F51"/>
    <w:rsid w:val="001F2813"/>
    <w:rsid w:val="001F3526"/>
    <w:rsid w:val="00200C5D"/>
    <w:rsid w:val="00211843"/>
    <w:rsid w:val="00220FDD"/>
    <w:rsid w:val="00226824"/>
    <w:rsid w:val="0023330B"/>
    <w:rsid w:val="00263DD8"/>
    <w:rsid w:val="002715E6"/>
    <w:rsid w:val="00281B6E"/>
    <w:rsid w:val="002943AA"/>
    <w:rsid w:val="002C33F7"/>
    <w:rsid w:val="002C6028"/>
    <w:rsid w:val="002C79E6"/>
    <w:rsid w:val="002C9254"/>
    <w:rsid w:val="002D4110"/>
    <w:rsid w:val="002F3AE9"/>
    <w:rsid w:val="0032BE96"/>
    <w:rsid w:val="003342EE"/>
    <w:rsid w:val="0036168C"/>
    <w:rsid w:val="00370420"/>
    <w:rsid w:val="003804CC"/>
    <w:rsid w:val="00385D5D"/>
    <w:rsid w:val="003C1407"/>
    <w:rsid w:val="003C22D2"/>
    <w:rsid w:val="003D6BAC"/>
    <w:rsid w:val="003E7C50"/>
    <w:rsid w:val="003F6661"/>
    <w:rsid w:val="00404840"/>
    <w:rsid w:val="00422911"/>
    <w:rsid w:val="00435CB1"/>
    <w:rsid w:val="004378C9"/>
    <w:rsid w:val="00442711"/>
    <w:rsid w:val="00445122"/>
    <w:rsid w:val="00454B18"/>
    <w:rsid w:val="00455D5C"/>
    <w:rsid w:val="0048389B"/>
    <w:rsid w:val="00486FAD"/>
    <w:rsid w:val="00494B9E"/>
    <w:rsid w:val="004D3A21"/>
    <w:rsid w:val="004D7AC1"/>
    <w:rsid w:val="004E6570"/>
    <w:rsid w:val="004E679B"/>
    <w:rsid w:val="004E739F"/>
    <w:rsid w:val="004E7EB3"/>
    <w:rsid w:val="00500D98"/>
    <w:rsid w:val="00503EF6"/>
    <w:rsid w:val="00520D2A"/>
    <w:rsid w:val="00521E03"/>
    <w:rsid w:val="00526645"/>
    <w:rsid w:val="00527330"/>
    <w:rsid w:val="005332E4"/>
    <w:rsid w:val="00534BAA"/>
    <w:rsid w:val="00552760"/>
    <w:rsid w:val="00566C3D"/>
    <w:rsid w:val="00567243"/>
    <w:rsid w:val="0057741B"/>
    <w:rsid w:val="00587041"/>
    <w:rsid w:val="00587512"/>
    <w:rsid w:val="005918CB"/>
    <w:rsid w:val="005B549A"/>
    <w:rsid w:val="005C199E"/>
    <w:rsid w:val="005C4734"/>
    <w:rsid w:val="005F502A"/>
    <w:rsid w:val="00600BD2"/>
    <w:rsid w:val="00600EAB"/>
    <w:rsid w:val="00611447"/>
    <w:rsid w:val="00636BAF"/>
    <w:rsid w:val="00637C3A"/>
    <w:rsid w:val="00650DB1"/>
    <w:rsid w:val="00664C1A"/>
    <w:rsid w:val="00687605"/>
    <w:rsid w:val="006B2AEB"/>
    <w:rsid w:val="006C5084"/>
    <w:rsid w:val="006D4C26"/>
    <w:rsid w:val="00730DFC"/>
    <w:rsid w:val="00740D66"/>
    <w:rsid w:val="007600BE"/>
    <w:rsid w:val="00762A7F"/>
    <w:rsid w:val="00777B46"/>
    <w:rsid w:val="00786EDF"/>
    <w:rsid w:val="00796B35"/>
    <w:rsid w:val="007B414B"/>
    <w:rsid w:val="007D1389"/>
    <w:rsid w:val="007D2557"/>
    <w:rsid w:val="00822E3B"/>
    <w:rsid w:val="0083060F"/>
    <w:rsid w:val="0084613A"/>
    <w:rsid w:val="00850C7D"/>
    <w:rsid w:val="0086430E"/>
    <w:rsid w:val="0087407D"/>
    <w:rsid w:val="008855A2"/>
    <w:rsid w:val="008862E3"/>
    <w:rsid w:val="00895833"/>
    <w:rsid w:val="008A26E1"/>
    <w:rsid w:val="008A7B30"/>
    <w:rsid w:val="008B5C32"/>
    <w:rsid w:val="008B66A9"/>
    <w:rsid w:val="008C1348"/>
    <w:rsid w:val="008E1B01"/>
    <w:rsid w:val="008F4529"/>
    <w:rsid w:val="0090271A"/>
    <w:rsid w:val="00930063"/>
    <w:rsid w:val="00954BC4"/>
    <w:rsid w:val="00962DD7"/>
    <w:rsid w:val="009660D7"/>
    <w:rsid w:val="00971D6F"/>
    <w:rsid w:val="00976523"/>
    <w:rsid w:val="00977022"/>
    <w:rsid w:val="00983D36"/>
    <w:rsid w:val="00985CD0"/>
    <w:rsid w:val="0099680F"/>
    <w:rsid w:val="009B2521"/>
    <w:rsid w:val="009B696C"/>
    <w:rsid w:val="009C6940"/>
    <w:rsid w:val="009D1756"/>
    <w:rsid w:val="009E0E81"/>
    <w:rsid w:val="009E104C"/>
    <w:rsid w:val="009E49BF"/>
    <w:rsid w:val="00A064E5"/>
    <w:rsid w:val="00A1434D"/>
    <w:rsid w:val="00A21E14"/>
    <w:rsid w:val="00A417C1"/>
    <w:rsid w:val="00A62790"/>
    <w:rsid w:val="00A92131"/>
    <w:rsid w:val="00AE1D0F"/>
    <w:rsid w:val="00AF46F1"/>
    <w:rsid w:val="00B0449E"/>
    <w:rsid w:val="00B229F4"/>
    <w:rsid w:val="00B23B94"/>
    <w:rsid w:val="00B2412C"/>
    <w:rsid w:val="00B2756A"/>
    <w:rsid w:val="00B32079"/>
    <w:rsid w:val="00B341A8"/>
    <w:rsid w:val="00B420CE"/>
    <w:rsid w:val="00B450BC"/>
    <w:rsid w:val="00B50C94"/>
    <w:rsid w:val="00B518A3"/>
    <w:rsid w:val="00B56C69"/>
    <w:rsid w:val="00B64F2A"/>
    <w:rsid w:val="00B6799B"/>
    <w:rsid w:val="00B863FB"/>
    <w:rsid w:val="00B86440"/>
    <w:rsid w:val="00B9706D"/>
    <w:rsid w:val="00BA4F13"/>
    <w:rsid w:val="00BA7A44"/>
    <w:rsid w:val="00BB2D6F"/>
    <w:rsid w:val="00BB3FD3"/>
    <w:rsid w:val="00BC59DD"/>
    <w:rsid w:val="00BD4BD1"/>
    <w:rsid w:val="00BE31FB"/>
    <w:rsid w:val="00BE7A0E"/>
    <w:rsid w:val="00C000BA"/>
    <w:rsid w:val="00C00F8F"/>
    <w:rsid w:val="00C0141E"/>
    <w:rsid w:val="00C01B7C"/>
    <w:rsid w:val="00C03068"/>
    <w:rsid w:val="00C03C8A"/>
    <w:rsid w:val="00C14857"/>
    <w:rsid w:val="00C314FA"/>
    <w:rsid w:val="00C51C5A"/>
    <w:rsid w:val="00C574FB"/>
    <w:rsid w:val="00C80BEF"/>
    <w:rsid w:val="00C84460"/>
    <w:rsid w:val="00C95924"/>
    <w:rsid w:val="00CB1462"/>
    <w:rsid w:val="00CB2B40"/>
    <w:rsid w:val="00CC07A8"/>
    <w:rsid w:val="00CC4C8F"/>
    <w:rsid w:val="00CC6549"/>
    <w:rsid w:val="00CE1B47"/>
    <w:rsid w:val="00CE354F"/>
    <w:rsid w:val="00D1630A"/>
    <w:rsid w:val="00D20A45"/>
    <w:rsid w:val="00D27E25"/>
    <w:rsid w:val="00D3379E"/>
    <w:rsid w:val="00D46FC7"/>
    <w:rsid w:val="00D620FD"/>
    <w:rsid w:val="00D632FF"/>
    <w:rsid w:val="00D76CA4"/>
    <w:rsid w:val="00D82F01"/>
    <w:rsid w:val="00D91044"/>
    <w:rsid w:val="00D93080"/>
    <w:rsid w:val="00DA1A0D"/>
    <w:rsid w:val="00DC658B"/>
    <w:rsid w:val="00DD001B"/>
    <w:rsid w:val="00DD1421"/>
    <w:rsid w:val="00DE42A3"/>
    <w:rsid w:val="00DF5D79"/>
    <w:rsid w:val="00DF6353"/>
    <w:rsid w:val="00E0102D"/>
    <w:rsid w:val="00E01191"/>
    <w:rsid w:val="00E1464B"/>
    <w:rsid w:val="00E431C9"/>
    <w:rsid w:val="00E65C4A"/>
    <w:rsid w:val="00E67454"/>
    <w:rsid w:val="00E74D27"/>
    <w:rsid w:val="00E76F53"/>
    <w:rsid w:val="00E8294B"/>
    <w:rsid w:val="00E909D4"/>
    <w:rsid w:val="00EA500F"/>
    <w:rsid w:val="00EC304B"/>
    <w:rsid w:val="00EC3D35"/>
    <w:rsid w:val="00ED1A5B"/>
    <w:rsid w:val="00ED1A6E"/>
    <w:rsid w:val="00ED77E9"/>
    <w:rsid w:val="00EE5757"/>
    <w:rsid w:val="00EE5979"/>
    <w:rsid w:val="00EF4E87"/>
    <w:rsid w:val="00EF55C5"/>
    <w:rsid w:val="00F0571C"/>
    <w:rsid w:val="00F161AE"/>
    <w:rsid w:val="00F33E06"/>
    <w:rsid w:val="00F5727F"/>
    <w:rsid w:val="00F6242A"/>
    <w:rsid w:val="00F67292"/>
    <w:rsid w:val="00F71E96"/>
    <w:rsid w:val="00F87722"/>
    <w:rsid w:val="00FD0666"/>
    <w:rsid w:val="00FD56B4"/>
    <w:rsid w:val="00FD7756"/>
    <w:rsid w:val="00FD7870"/>
    <w:rsid w:val="00FE1C82"/>
    <w:rsid w:val="00FE58C3"/>
    <w:rsid w:val="00FE623A"/>
    <w:rsid w:val="00FF55EC"/>
    <w:rsid w:val="00FF6FE5"/>
    <w:rsid w:val="014CA2B6"/>
    <w:rsid w:val="01765E54"/>
    <w:rsid w:val="017B1369"/>
    <w:rsid w:val="019DE07B"/>
    <w:rsid w:val="01A47F55"/>
    <w:rsid w:val="02D6D7D5"/>
    <w:rsid w:val="039C299C"/>
    <w:rsid w:val="03D94FCD"/>
    <w:rsid w:val="03E08EBF"/>
    <w:rsid w:val="03E129EE"/>
    <w:rsid w:val="03EB418C"/>
    <w:rsid w:val="042E9078"/>
    <w:rsid w:val="04515D96"/>
    <w:rsid w:val="04C89265"/>
    <w:rsid w:val="0613D62A"/>
    <w:rsid w:val="068FE3A2"/>
    <w:rsid w:val="06916450"/>
    <w:rsid w:val="06F88C91"/>
    <w:rsid w:val="0723A7E8"/>
    <w:rsid w:val="0775490D"/>
    <w:rsid w:val="078BE2BF"/>
    <w:rsid w:val="07974AA7"/>
    <w:rsid w:val="07BC1E0C"/>
    <w:rsid w:val="08056116"/>
    <w:rsid w:val="080867A9"/>
    <w:rsid w:val="0859359E"/>
    <w:rsid w:val="0944A2FA"/>
    <w:rsid w:val="09518DF5"/>
    <w:rsid w:val="0A363CC9"/>
    <w:rsid w:val="0A411AB7"/>
    <w:rsid w:val="0A607E4C"/>
    <w:rsid w:val="0ABB551C"/>
    <w:rsid w:val="0B046DFD"/>
    <w:rsid w:val="0D1AD347"/>
    <w:rsid w:val="0D35538D"/>
    <w:rsid w:val="0D6E5604"/>
    <w:rsid w:val="0DB2A0E0"/>
    <w:rsid w:val="0E56EA3A"/>
    <w:rsid w:val="0E9889BF"/>
    <w:rsid w:val="0ED7F6B3"/>
    <w:rsid w:val="0EFA7CAB"/>
    <w:rsid w:val="0FD7550A"/>
    <w:rsid w:val="0FDF194D"/>
    <w:rsid w:val="101730DE"/>
    <w:rsid w:val="1060230C"/>
    <w:rsid w:val="10DE76E3"/>
    <w:rsid w:val="10F1C63A"/>
    <w:rsid w:val="10F783BA"/>
    <w:rsid w:val="1112EFF6"/>
    <w:rsid w:val="117956E6"/>
    <w:rsid w:val="11F6DD3F"/>
    <w:rsid w:val="12088B6A"/>
    <w:rsid w:val="1235A8AF"/>
    <w:rsid w:val="124C060B"/>
    <w:rsid w:val="12831214"/>
    <w:rsid w:val="129F91B3"/>
    <w:rsid w:val="12D57B0F"/>
    <w:rsid w:val="1322BA92"/>
    <w:rsid w:val="13733F87"/>
    <w:rsid w:val="13D5DD05"/>
    <w:rsid w:val="13F9BF0F"/>
    <w:rsid w:val="148FA4CB"/>
    <w:rsid w:val="1490C76A"/>
    <w:rsid w:val="14F40476"/>
    <w:rsid w:val="156ABACF"/>
    <w:rsid w:val="156BB43A"/>
    <w:rsid w:val="15FED650"/>
    <w:rsid w:val="16405184"/>
    <w:rsid w:val="16DD0A87"/>
    <w:rsid w:val="17322375"/>
    <w:rsid w:val="176295E1"/>
    <w:rsid w:val="18AEF517"/>
    <w:rsid w:val="19E534CD"/>
    <w:rsid w:val="1A1AA7F5"/>
    <w:rsid w:val="1A1B41F7"/>
    <w:rsid w:val="1A4920DF"/>
    <w:rsid w:val="1A4CBB58"/>
    <w:rsid w:val="1A61CD57"/>
    <w:rsid w:val="1B1AFD1B"/>
    <w:rsid w:val="1BD7AE43"/>
    <w:rsid w:val="1C0665C1"/>
    <w:rsid w:val="1C496A57"/>
    <w:rsid w:val="1CBC9A47"/>
    <w:rsid w:val="1D1CAB43"/>
    <w:rsid w:val="1DFC58AE"/>
    <w:rsid w:val="1E0D38B8"/>
    <w:rsid w:val="1E26DC32"/>
    <w:rsid w:val="1E5DA327"/>
    <w:rsid w:val="1E84F322"/>
    <w:rsid w:val="1E8EDF96"/>
    <w:rsid w:val="1EABC26D"/>
    <w:rsid w:val="1EBADA46"/>
    <w:rsid w:val="1EDE9D14"/>
    <w:rsid w:val="1F9A5004"/>
    <w:rsid w:val="1FAF6B49"/>
    <w:rsid w:val="1FDE7CD2"/>
    <w:rsid w:val="1FF36E5B"/>
    <w:rsid w:val="201D26C8"/>
    <w:rsid w:val="20BE4206"/>
    <w:rsid w:val="210F8461"/>
    <w:rsid w:val="212F006F"/>
    <w:rsid w:val="21558334"/>
    <w:rsid w:val="21ACFFDB"/>
    <w:rsid w:val="22DC8729"/>
    <w:rsid w:val="22FEA533"/>
    <w:rsid w:val="243B1261"/>
    <w:rsid w:val="24743EF2"/>
    <w:rsid w:val="24940856"/>
    <w:rsid w:val="254A4F5F"/>
    <w:rsid w:val="254EBA6B"/>
    <w:rsid w:val="25E1D50A"/>
    <w:rsid w:val="25F24A9A"/>
    <w:rsid w:val="268F9289"/>
    <w:rsid w:val="2708D930"/>
    <w:rsid w:val="275AB3CD"/>
    <w:rsid w:val="27796518"/>
    <w:rsid w:val="2803E400"/>
    <w:rsid w:val="282043BB"/>
    <w:rsid w:val="284A2DC6"/>
    <w:rsid w:val="286B56AC"/>
    <w:rsid w:val="28ABD46E"/>
    <w:rsid w:val="2932D72C"/>
    <w:rsid w:val="2964C7E0"/>
    <w:rsid w:val="2976F6BE"/>
    <w:rsid w:val="29F3AEDE"/>
    <w:rsid w:val="2A11C605"/>
    <w:rsid w:val="2A256B47"/>
    <w:rsid w:val="2A2AE7D8"/>
    <w:rsid w:val="2A580AA2"/>
    <w:rsid w:val="2A8B2D12"/>
    <w:rsid w:val="2A9AA396"/>
    <w:rsid w:val="2B46A98F"/>
    <w:rsid w:val="2B6BDCDE"/>
    <w:rsid w:val="2B842E94"/>
    <w:rsid w:val="2C37587B"/>
    <w:rsid w:val="2C4E53EB"/>
    <w:rsid w:val="2CCDFC8D"/>
    <w:rsid w:val="2CDD1E25"/>
    <w:rsid w:val="2CE170D5"/>
    <w:rsid w:val="2D0970C3"/>
    <w:rsid w:val="2D2A12DB"/>
    <w:rsid w:val="2E214392"/>
    <w:rsid w:val="2E3AE089"/>
    <w:rsid w:val="2F3EC79F"/>
    <w:rsid w:val="2F54598F"/>
    <w:rsid w:val="2FD07999"/>
    <w:rsid w:val="31393279"/>
    <w:rsid w:val="313FEC2B"/>
    <w:rsid w:val="31D70E68"/>
    <w:rsid w:val="322A3452"/>
    <w:rsid w:val="3236C9DF"/>
    <w:rsid w:val="333B9208"/>
    <w:rsid w:val="33FB4317"/>
    <w:rsid w:val="344D9CCB"/>
    <w:rsid w:val="3467A1EE"/>
    <w:rsid w:val="34A4FDEC"/>
    <w:rsid w:val="354A8981"/>
    <w:rsid w:val="357A287D"/>
    <w:rsid w:val="35F010B0"/>
    <w:rsid w:val="3660B96E"/>
    <w:rsid w:val="372C7141"/>
    <w:rsid w:val="37C768E3"/>
    <w:rsid w:val="384AA4B4"/>
    <w:rsid w:val="38565D93"/>
    <w:rsid w:val="3922E5E4"/>
    <w:rsid w:val="392F2D70"/>
    <w:rsid w:val="39DEE0A3"/>
    <w:rsid w:val="39EAF0EB"/>
    <w:rsid w:val="39FC8819"/>
    <w:rsid w:val="3A2370E1"/>
    <w:rsid w:val="3A9A9609"/>
    <w:rsid w:val="3A9DB8D0"/>
    <w:rsid w:val="3A9F4A7C"/>
    <w:rsid w:val="3AC00466"/>
    <w:rsid w:val="3B2CCD02"/>
    <w:rsid w:val="3BDF9524"/>
    <w:rsid w:val="3C33A035"/>
    <w:rsid w:val="3C4CF253"/>
    <w:rsid w:val="3CA1457A"/>
    <w:rsid w:val="3CA4C3AC"/>
    <w:rsid w:val="3D0A9892"/>
    <w:rsid w:val="3D14A1C4"/>
    <w:rsid w:val="3D5049C0"/>
    <w:rsid w:val="3DC96F81"/>
    <w:rsid w:val="3DE8929C"/>
    <w:rsid w:val="3E192C66"/>
    <w:rsid w:val="3EA35B95"/>
    <w:rsid w:val="3EBF503B"/>
    <w:rsid w:val="3F193E61"/>
    <w:rsid w:val="3F2D3ABF"/>
    <w:rsid w:val="3F30EAD5"/>
    <w:rsid w:val="3F9013C0"/>
    <w:rsid w:val="3FD79D39"/>
    <w:rsid w:val="4021F463"/>
    <w:rsid w:val="415F0C33"/>
    <w:rsid w:val="42E1939E"/>
    <w:rsid w:val="433443D3"/>
    <w:rsid w:val="43D58A2A"/>
    <w:rsid w:val="440E46E2"/>
    <w:rsid w:val="44941163"/>
    <w:rsid w:val="44AED26F"/>
    <w:rsid w:val="4573C09A"/>
    <w:rsid w:val="45879CB8"/>
    <w:rsid w:val="4597F35E"/>
    <w:rsid w:val="461F0EF3"/>
    <w:rsid w:val="46349061"/>
    <w:rsid w:val="475281A2"/>
    <w:rsid w:val="475A4967"/>
    <w:rsid w:val="475DE142"/>
    <w:rsid w:val="47689215"/>
    <w:rsid w:val="47A6CC0B"/>
    <w:rsid w:val="480583EF"/>
    <w:rsid w:val="484864C2"/>
    <w:rsid w:val="485321D9"/>
    <w:rsid w:val="48859170"/>
    <w:rsid w:val="488D5BA3"/>
    <w:rsid w:val="488D6AC1"/>
    <w:rsid w:val="48FE20A8"/>
    <w:rsid w:val="491CE890"/>
    <w:rsid w:val="4978E73A"/>
    <w:rsid w:val="49CDF1EE"/>
    <w:rsid w:val="4A446072"/>
    <w:rsid w:val="4B1EEC3F"/>
    <w:rsid w:val="4B26A24C"/>
    <w:rsid w:val="4B75A256"/>
    <w:rsid w:val="4BE36E09"/>
    <w:rsid w:val="4C891692"/>
    <w:rsid w:val="4CD10424"/>
    <w:rsid w:val="4CED5912"/>
    <w:rsid w:val="4D0DC808"/>
    <w:rsid w:val="4D5CC248"/>
    <w:rsid w:val="4DA5563A"/>
    <w:rsid w:val="4E2AB1EE"/>
    <w:rsid w:val="4E3E5908"/>
    <w:rsid w:val="4E9B9B19"/>
    <w:rsid w:val="4F5FF72B"/>
    <w:rsid w:val="4FA2926E"/>
    <w:rsid w:val="50163FEE"/>
    <w:rsid w:val="504DF0AC"/>
    <w:rsid w:val="51A7D62E"/>
    <w:rsid w:val="52694629"/>
    <w:rsid w:val="52BA1A6D"/>
    <w:rsid w:val="52D47C86"/>
    <w:rsid w:val="537777CF"/>
    <w:rsid w:val="537A3A5A"/>
    <w:rsid w:val="53D280B2"/>
    <w:rsid w:val="552FDCFC"/>
    <w:rsid w:val="561341B3"/>
    <w:rsid w:val="56A89180"/>
    <w:rsid w:val="5754DDFF"/>
    <w:rsid w:val="582C72C5"/>
    <w:rsid w:val="58340B97"/>
    <w:rsid w:val="585E0A05"/>
    <w:rsid w:val="58A9D2FF"/>
    <w:rsid w:val="58C17AC6"/>
    <w:rsid w:val="58CB79C1"/>
    <w:rsid w:val="593F41A5"/>
    <w:rsid w:val="59522894"/>
    <w:rsid w:val="5A1CFD60"/>
    <w:rsid w:val="5A9E3EE3"/>
    <w:rsid w:val="5B76CAF6"/>
    <w:rsid w:val="5C064351"/>
    <w:rsid w:val="5C0C5CF0"/>
    <w:rsid w:val="5C252A9A"/>
    <w:rsid w:val="5C3F8664"/>
    <w:rsid w:val="5C853FE1"/>
    <w:rsid w:val="5CAD8143"/>
    <w:rsid w:val="5CFF972A"/>
    <w:rsid w:val="5D68E123"/>
    <w:rsid w:val="5E298AF0"/>
    <w:rsid w:val="5E764C78"/>
    <w:rsid w:val="5E910C8E"/>
    <w:rsid w:val="5EBF28AA"/>
    <w:rsid w:val="5F0AD4E8"/>
    <w:rsid w:val="5F468806"/>
    <w:rsid w:val="5F907635"/>
    <w:rsid w:val="6051C4A9"/>
    <w:rsid w:val="605DCC04"/>
    <w:rsid w:val="60C3F023"/>
    <w:rsid w:val="60C5CE74"/>
    <w:rsid w:val="614B7667"/>
    <w:rsid w:val="616ED0BF"/>
    <w:rsid w:val="61AE5189"/>
    <w:rsid w:val="61D55D43"/>
    <w:rsid w:val="61E2E2E2"/>
    <w:rsid w:val="626EA7E7"/>
    <w:rsid w:val="62D11125"/>
    <w:rsid w:val="63C24CEE"/>
    <w:rsid w:val="63DB2B1E"/>
    <w:rsid w:val="6451CACF"/>
    <w:rsid w:val="64C52893"/>
    <w:rsid w:val="64DFB214"/>
    <w:rsid w:val="6523C50A"/>
    <w:rsid w:val="65495D95"/>
    <w:rsid w:val="655FA04F"/>
    <w:rsid w:val="65651595"/>
    <w:rsid w:val="65692FB6"/>
    <w:rsid w:val="65806A91"/>
    <w:rsid w:val="65976220"/>
    <w:rsid w:val="65B8B4C2"/>
    <w:rsid w:val="65FAA3EA"/>
    <w:rsid w:val="669C7456"/>
    <w:rsid w:val="672E59F2"/>
    <w:rsid w:val="6751259E"/>
    <w:rsid w:val="67AE9998"/>
    <w:rsid w:val="68859E8A"/>
    <w:rsid w:val="689E33FC"/>
    <w:rsid w:val="68E35553"/>
    <w:rsid w:val="68FCBCD8"/>
    <w:rsid w:val="694D2DEA"/>
    <w:rsid w:val="69DD2FD3"/>
    <w:rsid w:val="69E127C4"/>
    <w:rsid w:val="6A36C4BF"/>
    <w:rsid w:val="6A675A86"/>
    <w:rsid w:val="6ADCE2B1"/>
    <w:rsid w:val="6AE7E5A5"/>
    <w:rsid w:val="6AFFA3AD"/>
    <w:rsid w:val="6B2D5E6B"/>
    <w:rsid w:val="6B387A83"/>
    <w:rsid w:val="6B5EFEDE"/>
    <w:rsid w:val="6BE62F3D"/>
    <w:rsid w:val="6C4C78BD"/>
    <w:rsid w:val="6C644BFA"/>
    <w:rsid w:val="6D161C25"/>
    <w:rsid w:val="6DA6990B"/>
    <w:rsid w:val="6DB13BA7"/>
    <w:rsid w:val="6E4392CC"/>
    <w:rsid w:val="6EDCC98F"/>
    <w:rsid w:val="6F2C60F7"/>
    <w:rsid w:val="6FE46087"/>
    <w:rsid w:val="7050BCB6"/>
    <w:rsid w:val="70C3E024"/>
    <w:rsid w:val="70E87913"/>
    <w:rsid w:val="713ECA91"/>
    <w:rsid w:val="71B3C93D"/>
    <w:rsid w:val="71C81EB0"/>
    <w:rsid w:val="7215479E"/>
    <w:rsid w:val="72B6BD73"/>
    <w:rsid w:val="73158CA1"/>
    <w:rsid w:val="7397232D"/>
    <w:rsid w:val="73C58CBE"/>
    <w:rsid w:val="73D27D02"/>
    <w:rsid w:val="74430E7D"/>
    <w:rsid w:val="744490BA"/>
    <w:rsid w:val="7445B25C"/>
    <w:rsid w:val="744D023C"/>
    <w:rsid w:val="747064DF"/>
    <w:rsid w:val="74F38EA6"/>
    <w:rsid w:val="75D4ADEB"/>
    <w:rsid w:val="760DB21D"/>
    <w:rsid w:val="76589FF9"/>
    <w:rsid w:val="766B9855"/>
    <w:rsid w:val="778AC8A1"/>
    <w:rsid w:val="77A00D0B"/>
    <w:rsid w:val="784D160B"/>
    <w:rsid w:val="789B3733"/>
    <w:rsid w:val="78E15353"/>
    <w:rsid w:val="79A88F3C"/>
    <w:rsid w:val="79AB0E0F"/>
    <w:rsid w:val="7A1ABFAD"/>
    <w:rsid w:val="7A270946"/>
    <w:rsid w:val="7A7B776C"/>
    <w:rsid w:val="7A968A9F"/>
    <w:rsid w:val="7B0A6A21"/>
    <w:rsid w:val="7B93E2C3"/>
    <w:rsid w:val="7BEDA4BC"/>
    <w:rsid w:val="7C0FD8B5"/>
    <w:rsid w:val="7C66A5DF"/>
    <w:rsid w:val="7C8441BC"/>
    <w:rsid w:val="7CCA2D81"/>
    <w:rsid w:val="7CF29181"/>
    <w:rsid w:val="7DAA91AE"/>
    <w:rsid w:val="7DE7EC4B"/>
    <w:rsid w:val="7E59A6EC"/>
    <w:rsid w:val="7E627D64"/>
    <w:rsid w:val="7ED57FB5"/>
    <w:rsid w:val="7EFC5822"/>
    <w:rsid w:val="7F11E2EC"/>
    <w:rsid w:val="7F23F046"/>
    <w:rsid w:val="7F834058"/>
    <w:rsid w:val="7F8D5B13"/>
    <w:rsid w:val="7FCA74F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66B20"/>
  <w15:chartTrackingRefBased/>
  <w15:docId w15:val="{E9281A87-7075-4E0F-ABD0-F5658DAB0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E431C9"/>
    <w:rPr>
      <w:color w:val="605E5C"/>
      <w:shd w:val="clear" w:color="auto" w:fill="E1DFDD"/>
    </w:rPr>
  </w:style>
  <w:style w:type="character" w:styleId="BookTitle">
    <w:name w:val="Book Title"/>
    <w:basedOn w:val="DefaultParagraphFont"/>
    <w:uiPriority w:val="33"/>
    <w:semiHidden/>
    <w:unhideWhenUsed/>
    <w:qFormat/>
    <w:rsid w:val="00E909D4"/>
    <w:rPr>
      <w:b/>
      <w:bCs/>
      <w:i/>
      <w:iCs/>
      <w:spacing w:val="5"/>
    </w:rPr>
  </w:style>
  <w:style w:type="character" w:styleId="IntenseEmphasis">
    <w:name w:val="Intense Emphasis"/>
    <w:basedOn w:val="DefaultParagraphFont"/>
    <w:uiPriority w:val="21"/>
    <w:semiHidden/>
    <w:unhideWhenUsed/>
    <w:qFormat/>
    <w:rsid w:val="00E909D4"/>
    <w:rPr>
      <w:i/>
      <w:iCs/>
      <w:color w:val="DDDDDD" w:themeColor="accent1"/>
    </w:rPr>
  </w:style>
  <w:style w:type="character" w:styleId="IntenseReference">
    <w:name w:val="Intense Reference"/>
    <w:basedOn w:val="DefaultParagraphFont"/>
    <w:uiPriority w:val="32"/>
    <w:semiHidden/>
    <w:unhideWhenUsed/>
    <w:qFormat/>
    <w:rsid w:val="00E909D4"/>
    <w:rPr>
      <w:b/>
      <w:bCs/>
      <w:smallCaps/>
      <w:color w:val="DDDDDD" w:themeColor="accent1"/>
      <w:spacing w:val="5"/>
    </w:rPr>
  </w:style>
  <w:style w:type="character" w:styleId="Strong">
    <w:name w:val="Strong"/>
    <w:basedOn w:val="DefaultParagraphFont"/>
    <w:uiPriority w:val="22"/>
    <w:semiHidden/>
    <w:unhideWhenUsed/>
    <w:qFormat/>
    <w:rsid w:val="00E909D4"/>
    <w:rPr>
      <w:b/>
      <w:bCs/>
    </w:rPr>
  </w:style>
  <w:style w:type="character" w:styleId="SubtleEmphasis">
    <w:name w:val="Subtle Emphasis"/>
    <w:basedOn w:val="DefaultParagraphFont"/>
    <w:uiPriority w:val="19"/>
    <w:semiHidden/>
    <w:unhideWhenUsed/>
    <w:qFormat/>
    <w:rsid w:val="00E909D4"/>
    <w:rPr>
      <w:i/>
      <w:iCs/>
      <w:color w:val="404040" w:themeColor="text1" w:themeTint="BF"/>
    </w:rPr>
  </w:style>
  <w:style w:type="character" w:styleId="SubtleReference">
    <w:name w:val="Subtle Reference"/>
    <w:basedOn w:val="DefaultParagraphFont"/>
    <w:uiPriority w:val="31"/>
    <w:semiHidden/>
    <w:unhideWhenUsed/>
    <w:qFormat/>
    <w:rsid w:val="00E909D4"/>
    <w:rPr>
      <w:smallCaps/>
      <w:color w:val="5A5A5A" w:themeColor="text1" w:themeTint="A5"/>
    </w:rPr>
  </w:style>
  <w:style w:type="paragraph" w:styleId="TOCHeading">
    <w:name w:val="TOC Heading"/>
    <w:basedOn w:val="Heading1"/>
    <w:next w:val="Normal"/>
    <w:uiPriority w:val="39"/>
    <w:semiHidden/>
    <w:unhideWhenUsed/>
    <w:qFormat/>
    <w:rsid w:val="00E909D4"/>
    <w:pPr>
      <w:spacing w:before="240"/>
      <w:ind w:firstLine="720"/>
      <w:jc w:val="left"/>
      <w:outlineLvl w:val="9"/>
    </w:pPr>
    <w:rPr>
      <w:b w:val="0"/>
      <w:bCs w:val="0"/>
      <w:color w:val="A5A5A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7b3E0CF6B9-4266-BF4C-A85C-6A7B556A0EE3%7dtf16392902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57E58AB5F00548B9EF8AC9966FF726" ma:contentTypeVersion="9" ma:contentTypeDescription="Create a new document." ma:contentTypeScope="" ma:versionID="265445c35408a243652b351d2fe50918">
  <xsd:schema xmlns:xsd="http://www.w3.org/2001/XMLSchema" xmlns:xs="http://www.w3.org/2001/XMLSchema" xmlns:p="http://schemas.microsoft.com/office/2006/metadata/properties" xmlns:ns3="b53ab9f2-e906-4883-b11e-657291934b20" targetNamespace="http://schemas.microsoft.com/office/2006/metadata/properties" ma:root="true" ma:fieldsID="332039ec614abca64a3665dcb922d063" ns3:_="">
    <xsd:import namespace="b53ab9f2-e906-4883-b11e-657291934b2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3ab9f2-e906-4883-b11e-657291934b2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53ab9f2-e906-4883-b11e-657291934b2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FF0FA8-D0E3-47CE-B211-601F60CDC2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3ab9f2-e906-4883-b11e-657291934b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b53ab9f2-e906-4883-b11e-657291934b20"/>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{3E0CF6B9-4266-BF4C-A85C-6A7B556A0EE3}tf16392902_win32</Template>
  <TotalTime>7</TotalTime>
  <Pages>2</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Module 1 Assignment 1 What is Java</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Assignment 3: Application Development Project Topic Selection</dc:title>
  <dc:subject>Module 4 Assignment 1: A Leader's Communication</dc:subject>
  <dc:creator>Andrea Rose Baker</dc:creator>
  <cp:keywords/>
  <dc:description>Indiana Tech, Dr. Femi Ojo</dc:description>
  <cp:lastModifiedBy>Andrea Baker</cp:lastModifiedBy>
  <cp:revision>11</cp:revision>
  <dcterms:created xsi:type="dcterms:W3CDTF">2026-10-17T20:51:00Z</dcterms:created>
  <dcterms:modified xsi:type="dcterms:W3CDTF">2026-10-17T20:58:00Z</dcterms:modified>
  <cp:category>Global Leadership in Business</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0x010100EB57E58AB5F00548B9EF8AC9966FF726</vt:lpwstr>
  </property>
  <property fmtid="{D5CDD505-2E9C-101B-9397-08002B2CF9AE}" pid="3" name="GrammarlyDocumentId">
    <vt:lpwstr>9ba0fce1-4092-4c86-a36b-31b669bd8be7</vt:lpwstr>
  </property>
</Properties>
</file>